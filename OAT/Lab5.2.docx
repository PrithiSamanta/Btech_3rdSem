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0FF20" w14:textId="77777777" w:rsidR="00975DF0" w:rsidRDefault="00975DF0" w:rsidP="0025656E">
      <w:pPr>
        <w:pStyle w:val="GraphicAnchor"/>
      </w:pPr>
      <w:r w:rsidRPr="00C46B32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B9B7FC4" wp14:editId="4781615D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3" name="Group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5DCE1738-CD9A-E448-9214-7269DC6BAA5F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2" name="Rectangle 2" title="Background Placeholder">
                          <a:extLst>
                            <a:ext uri="{FF2B5EF4-FFF2-40B4-BE49-F238E27FC236}">
                              <a16:creationId xmlns:a16="http://schemas.microsoft.com/office/drawing/2014/main" id="{B451847D-456C-1D43-9EE9-0C5F413F4541}"/>
                            </a:ext>
                          </a:extLst>
                        </wps:cNvPr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61DD402" id="Group 2" o:spid="_x0000_s1026" style="position:absolute;margin-left:-35pt;margin-top:-35pt;width:11in;height:612.75pt;z-index:-251657216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">
                <v:rect id="Rectangle 2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975DF0" w14:paraId="13CEC759" w14:textId="77777777" w:rsidTr="00C46B32">
        <w:trPr>
          <w:trHeight w:val="2716"/>
        </w:trPr>
        <w:tc>
          <w:tcPr>
            <w:tcW w:w="1439" w:type="dxa"/>
          </w:tcPr>
          <w:p w14:paraId="28186982" w14:textId="77777777" w:rsidR="00975DF0" w:rsidRDefault="00975DF0"/>
        </w:tc>
        <w:tc>
          <w:tcPr>
            <w:tcW w:w="11032" w:type="dxa"/>
            <w:gridSpan w:val="6"/>
            <w:vAlign w:val="center"/>
          </w:tcPr>
          <w:p w14:paraId="4B9475DF" w14:textId="77777777" w:rsidR="00975DF0" w:rsidRDefault="00975DF0" w:rsidP="00C46B32">
            <w:pPr>
              <w:pStyle w:val="Heading1"/>
              <w:jc w:val="right"/>
            </w:pPr>
            <w:sdt>
              <w:sdtPr>
                <w:id w:val="661117821"/>
                <w:placeholder>
                  <w:docPart w:val="AE1E5DB9A7ED46A4A3DF3EC327E18E44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197AB718" w14:textId="77777777" w:rsidR="00975DF0" w:rsidRDefault="00975DF0"/>
        </w:tc>
      </w:tr>
      <w:tr w:rsidR="00975DF0" w14:paraId="0119B0EB" w14:textId="77777777" w:rsidTr="00BE7829">
        <w:trPr>
          <w:trHeight w:val="430"/>
        </w:trPr>
        <w:tc>
          <w:tcPr>
            <w:tcW w:w="14390" w:type="dxa"/>
            <w:gridSpan w:val="9"/>
          </w:tcPr>
          <w:p w14:paraId="7EC25A93" w14:textId="77777777" w:rsidR="00975DF0" w:rsidRDefault="00975DF0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4980FAA3" wp14:editId="741C0E7C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22" name="Rectangle 22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6C67D6D" id="Rectangle 22" o:spid="_x0000_s1026" style="position:absolute;margin-left:254pt;margin-top:20.35pt;width:212pt;height:21pt;z-index:-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975DF0" w14:paraId="6D04B8DA" w14:textId="77777777" w:rsidTr="00292168">
        <w:trPr>
          <w:trHeight w:val="408"/>
        </w:trPr>
        <w:tc>
          <w:tcPr>
            <w:tcW w:w="2878" w:type="dxa"/>
            <w:gridSpan w:val="2"/>
          </w:tcPr>
          <w:p w14:paraId="51A4D00E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3ACE9B21" w14:textId="77777777" w:rsidR="00975DF0" w:rsidRPr="00292168" w:rsidRDefault="00975DF0" w:rsidP="00EE5A14">
            <w:pPr>
              <w:pStyle w:val="Heading2"/>
            </w:pPr>
            <w:sdt>
              <w:sdtPr>
                <w:id w:val="2065522394"/>
                <w:placeholder>
                  <w:docPart w:val="78E7041D0A3A41ED9914FC9B3B352C33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23221177" w14:textId="77777777" w:rsidR="00975DF0" w:rsidRDefault="00975DF0"/>
        </w:tc>
      </w:tr>
      <w:tr w:rsidR="00975DF0" w14:paraId="1B463866" w14:textId="77777777" w:rsidTr="00DA07D7">
        <w:trPr>
          <w:trHeight w:val="854"/>
        </w:trPr>
        <w:tc>
          <w:tcPr>
            <w:tcW w:w="14390" w:type="dxa"/>
            <w:gridSpan w:val="9"/>
          </w:tcPr>
          <w:p w14:paraId="69346CFE" w14:textId="77777777" w:rsidR="00975DF0" w:rsidRDefault="00975DF0"/>
        </w:tc>
      </w:tr>
      <w:tr w:rsidR="00975DF0" w14:paraId="795F3D47" w14:textId="77777777" w:rsidTr="00292168">
        <w:tc>
          <w:tcPr>
            <w:tcW w:w="1439" w:type="dxa"/>
          </w:tcPr>
          <w:p w14:paraId="6FEE58A6" w14:textId="77777777" w:rsidR="00975DF0" w:rsidRDefault="00975DF0"/>
        </w:tc>
        <w:tc>
          <w:tcPr>
            <w:tcW w:w="11512" w:type="dxa"/>
            <w:gridSpan w:val="7"/>
          </w:tcPr>
          <w:p w14:paraId="25CBCFF8" w14:textId="77777777" w:rsidR="00975DF0" w:rsidRDefault="00975DF0" w:rsidP="00DD00C7">
            <w:pPr>
              <w:pStyle w:val="Heading1Alt"/>
            </w:pPr>
            <w:r w:rsidRPr="00CB037E">
              <w:rPr>
                <w:noProof/>
              </w:rPr>
              <w:t>Judith Hoeger III</w:t>
            </w:r>
          </w:p>
        </w:tc>
        <w:tc>
          <w:tcPr>
            <w:tcW w:w="1439" w:type="dxa"/>
          </w:tcPr>
          <w:p w14:paraId="16F613B8" w14:textId="77777777" w:rsidR="00975DF0" w:rsidRDefault="00975DF0"/>
        </w:tc>
      </w:tr>
      <w:tr w:rsidR="00975DF0" w14:paraId="2D6FD910" w14:textId="77777777" w:rsidTr="00292168">
        <w:tc>
          <w:tcPr>
            <w:tcW w:w="2878" w:type="dxa"/>
            <w:gridSpan w:val="2"/>
          </w:tcPr>
          <w:p w14:paraId="55BEB8EA" w14:textId="77777777" w:rsidR="00975DF0" w:rsidRDefault="00975DF0"/>
        </w:tc>
        <w:tc>
          <w:tcPr>
            <w:tcW w:w="2878" w:type="dxa"/>
            <w:gridSpan w:val="2"/>
          </w:tcPr>
          <w:p w14:paraId="10C8C70C" w14:textId="77777777" w:rsidR="00975DF0" w:rsidRDefault="00975DF0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1312" behindDoc="1" locked="0" layoutInCell="1" allowOverlap="1" wp14:anchorId="7364B1FD" wp14:editId="790D3C5B">
                      <wp:simplePos x="0" y="0"/>
                      <wp:positionH relativeFrom="column">
                        <wp:posOffset>-120650</wp:posOffset>
                      </wp:positionH>
                      <wp:positionV relativeFrom="paragraph">
                        <wp:posOffset>193040</wp:posOffset>
                      </wp:positionV>
                      <wp:extent cx="5615940" cy="220980"/>
                      <wp:effectExtent l="0" t="0" r="3810" b="7620"/>
                      <wp:wrapNone/>
                      <wp:docPr id="23" name="Rectangle 23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5940" cy="22098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D1B9CE2" id="Rectangle 23" o:spid="_x0000_s1026" style="position:absolute;margin-left:-9.5pt;margin-top:15.2pt;width:442.2pt;height:17.4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0188C944" w14:textId="77777777" w:rsidR="00975DF0" w:rsidRDefault="00975DF0"/>
        </w:tc>
        <w:tc>
          <w:tcPr>
            <w:tcW w:w="2878" w:type="dxa"/>
          </w:tcPr>
          <w:p w14:paraId="779DE820" w14:textId="77777777" w:rsidR="00975DF0" w:rsidRDefault="00975DF0"/>
        </w:tc>
        <w:tc>
          <w:tcPr>
            <w:tcW w:w="2878" w:type="dxa"/>
            <w:gridSpan w:val="3"/>
          </w:tcPr>
          <w:p w14:paraId="7FDF1D31" w14:textId="77777777" w:rsidR="00975DF0" w:rsidRDefault="00975DF0"/>
        </w:tc>
      </w:tr>
      <w:tr w:rsidR="00975DF0" w14:paraId="39858A9B" w14:textId="77777777" w:rsidTr="00EE5A14">
        <w:trPr>
          <w:trHeight w:val="342"/>
        </w:trPr>
        <w:tc>
          <w:tcPr>
            <w:tcW w:w="2878" w:type="dxa"/>
            <w:gridSpan w:val="2"/>
          </w:tcPr>
          <w:p w14:paraId="36E702D2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5763FB1E" w14:textId="77777777" w:rsidR="00975DF0" w:rsidRDefault="00975DF0" w:rsidP="00EE5A14">
            <w:pPr>
              <w:pStyle w:val="Heading2"/>
            </w:pPr>
            <w:r>
              <w:t xml:space="preserve">HAS ACHIEVED RANK </w:t>
            </w:r>
            <w:r w:rsidRPr="00CB037E">
              <w:rPr>
                <w:noProof/>
              </w:rPr>
              <w:t>1</w:t>
            </w:r>
            <w:r>
              <w:t xml:space="preserve"> ON SPORTS DAY</w:t>
            </w:r>
          </w:p>
        </w:tc>
        <w:tc>
          <w:tcPr>
            <w:tcW w:w="2878" w:type="dxa"/>
            <w:gridSpan w:val="3"/>
          </w:tcPr>
          <w:p w14:paraId="31A59D05" w14:textId="77777777" w:rsidR="00975DF0" w:rsidRDefault="00975DF0"/>
        </w:tc>
      </w:tr>
      <w:tr w:rsidR="00975DF0" w14:paraId="7431A467" w14:textId="77777777" w:rsidTr="005B09BE">
        <w:trPr>
          <w:trHeight w:val="412"/>
        </w:trPr>
        <w:tc>
          <w:tcPr>
            <w:tcW w:w="2878" w:type="dxa"/>
            <w:gridSpan w:val="2"/>
          </w:tcPr>
          <w:p w14:paraId="53232237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05E483E2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AA417CC" w14:textId="77777777" w:rsidR="00975DF0" w:rsidRDefault="00975DF0"/>
        </w:tc>
      </w:tr>
      <w:tr w:rsidR="00975DF0" w14:paraId="228614DF" w14:textId="77777777" w:rsidTr="005B09BE">
        <w:trPr>
          <w:trHeight w:val="582"/>
        </w:trPr>
        <w:tc>
          <w:tcPr>
            <w:tcW w:w="2878" w:type="dxa"/>
            <w:gridSpan w:val="2"/>
          </w:tcPr>
          <w:p w14:paraId="2F7D0592" w14:textId="77777777" w:rsidR="00975DF0" w:rsidRDefault="00975DF0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6A4B7925" w14:textId="77777777" w:rsidR="00975DF0" w:rsidRPr="005B09BE" w:rsidRDefault="00975DF0" w:rsidP="00EE5A14">
            <w:pPr>
              <w:pStyle w:val="Heading3"/>
            </w:pPr>
            <w:r w:rsidRPr="00CB037E">
              <w:rPr>
                <w:noProof/>
              </w:rPr>
              <w:t>Archery</w:t>
            </w:r>
          </w:p>
        </w:tc>
        <w:tc>
          <w:tcPr>
            <w:tcW w:w="2878" w:type="dxa"/>
            <w:gridSpan w:val="3"/>
          </w:tcPr>
          <w:p w14:paraId="6C7368BD" w14:textId="77777777" w:rsidR="00975DF0" w:rsidRDefault="00975DF0"/>
        </w:tc>
      </w:tr>
      <w:tr w:rsidR="00975DF0" w14:paraId="37C82ACF" w14:textId="77777777" w:rsidTr="005B09BE">
        <w:trPr>
          <w:trHeight w:val="666"/>
        </w:trPr>
        <w:tc>
          <w:tcPr>
            <w:tcW w:w="2878" w:type="dxa"/>
            <w:gridSpan w:val="2"/>
          </w:tcPr>
          <w:p w14:paraId="0CDB6C62" w14:textId="77777777" w:rsidR="00975DF0" w:rsidRDefault="00975DF0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58D99603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E5CC396" w14:textId="77777777" w:rsidR="00975DF0" w:rsidRDefault="00975DF0"/>
        </w:tc>
      </w:tr>
      <w:tr w:rsidR="00975DF0" w14:paraId="232C1278" w14:textId="77777777" w:rsidTr="005B09BE">
        <w:trPr>
          <w:trHeight w:val="666"/>
        </w:trPr>
        <w:tc>
          <w:tcPr>
            <w:tcW w:w="1439" w:type="dxa"/>
          </w:tcPr>
          <w:p w14:paraId="151F0E75" w14:textId="77777777" w:rsidR="00975DF0" w:rsidRDefault="00975DF0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637A6E60" w14:textId="77777777" w:rsidR="00975DF0" w:rsidRPr="005B09BE" w:rsidRDefault="00975DF0" w:rsidP="00EE5A14">
            <w:pPr>
              <w:jc w:val="center"/>
            </w:pPr>
            <w:sdt>
              <w:sdtPr>
                <w:id w:val="-922110409"/>
                <w:placeholder>
                  <w:docPart w:val="A661D421A3E8483EB638A23DDE4AE7EF"/>
                </w:placeholder>
                <w15:appearance w15:val="hidden"/>
              </w:sdtPr>
              <w:sdtContent>
                <w:r>
                  <w:rPr>
                    <w:noProof/>
                  </w:rPr>
                  <w:t>5/7/2026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6AE94AD7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12E8FE83" w14:textId="77777777" w:rsidR="00975DF0" w:rsidRDefault="00975DF0" w:rsidP="00EE5A14">
            <w:pPr>
              <w:jc w:val="center"/>
            </w:pPr>
            <w:r>
              <w:t>GOPI Madam</w:t>
            </w:r>
          </w:p>
        </w:tc>
        <w:tc>
          <w:tcPr>
            <w:tcW w:w="1439" w:type="dxa"/>
          </w:tcPr>
          <w:p w14:paraId="0F78AA5B" w14:textId="77777777" w:rsidR="00975DF0" w:rsidRDefault="00975DF0"/>
        </w:tc>
      </w:tr>
      <w:tr w:rsidR="00975DF0" w14:paraId="29EF50A9" w14:textId="77777777" w:rsidTr="005B09BE">
        <w:trPr>
          <w:trHeight w:val="490"/>
        </w:trPr>
        <w:tc>
          <w:tcPr>
            <w:tcW w:w="2878" w:type="dxa"/>
            <w:gridSpan w:val="2"/>
          </w:tcPr>
          <w:p w14:paraId="6CCD3BEA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1880744D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2FA5DDB" w14:textId="77777777" w:rsidR="00975DF0" w:rsidRDefault="00975DF0"/>
        </w:tc>
      </w:tr>
      <w:tr w:rsidR="00975DF0" w14:paraId="3E1C3C88" w14:textId="77777777" w:rsidTr="005B09BE">
        <w:trPr>
          <w:trHeight w:val="985"/>
        </w:trPr>
        <w:tc>
          <w:tcPr>
            <w:tcW w:w="2878" w:type="dxa"/>
            <w:gridSpan w:val="2"/>
          </w:tcPr>
          <w:p w14:paraId="5CF61C6A" w14:textId="77777777" w:rsidR="00975DF0" w:rsidRDefault="00975DF0"/>
        </w:tc>
        <w:tc>
          <w:tcPr>
            <w:tcW w:w="2878" w:type="dxa"/>
            <w:gridSpan w:val="2"/>
            <w:vAlign w:val="center"/>
          </w:tcPr>
          <w:p w14:paraId="68ACF11C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4DAAC0DF" w14:textId="77777777" w:rsidR="00975DF0" w:rsidRPr="005B09BE" w:rsidRDefault="00975DF0" w:rsidP="00EE5A14">
            <w:pPr>
              <w:pStyle w:val="Heading2"/>
            </w:pPr>
            <w:r>
              <w:t>Darshan University</w:t>
            </w:r>
          </w:p>
        </w:tc>
        <w:tc>
          <w:tcPr>
            <w:tcW w:w="2878" w:type="dxa"/>
            <w:vAlign w:val="center"/>
          </w:tcPr>
          <w:p w14:paraId="2AB614F6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64EF510" w14:textId="77777777" w:rsidR="00975DF0" w:rsidRDefault="00975DF0"/>
        </w:tc>
      </w:tr>
    </w:tbl>
    <w:p w14:paraId="5C4AFF74" w14:textId="77777777" w:rsidR="00975DF0" w:rsidRDefault="00975DF0">
      <w:pPr>
        <w:sectPr w:rsidR="00975DF0" w:rsidSect="00975DF0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4436DB02" w14:textId="77777777" w:rsidR="00975DF0" w:rsidRDefault="00975DF0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0BD15C3C" wp14:editId="79CC0FEF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370645182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968437732" name="Rectangle 968437732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5920362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69833678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05582960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20880406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47375095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31512439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67166238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98252078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19424221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15828112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56413811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82435832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8C3C641" id="Group 2" o:spid="_x0000_s1026" style="position:absolute;margin-left:-35pt;margin-top:-35pt;width:11in;height:612.75pt;z-index:-251653120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">
                <v:rect id="Rectangle 968437732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975DF0" w14:paraId="6A6AC00F" w14:textId="77777777" w:rsidTr="00C46B32">
        <w:trPr>
          <w:trHeight w:val="2716"/>
        </w:trPr>
        <w:tc>
          <w:tcPr>
            <w:tcW w:w="1439" w:type="dxa"/>
          </w:tcPr>
          <w:p w14:paraId="077CBBB7" w14:textId="77777777" w:rsidR="00975DF0" w:rsidRDefault="00975DF0"/>
        </w:tc>
        <w:tc>
          <w:tcPr>
            <w:tcW w:w="11032" w:type="dxa"/>
            <w:gridSpan w:val="6"/>
            <w:vAlign w:val="center"/>
          </w:tcPr>
          <w:p w14:paraId="573A02BE" w14:textId="77777777" w:rsidR="00975DF0" w:rsidRDefault="00975DF0" w:rsidP="00C46B32">
            <w:pPr>
              <w:pStyle w:val="Heading1"/>
              <w:jc w:val="right"/>
            </w:pPr>
            <w:sdt>
              <w:sdtPr>
                <w:id w:val="-1814010869"/>
                <w:placeholder>
                  <w:docPart w:val="A89440B2945F4CC181C4E658F9DDD578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678813C1" w14:textId="77777777" w:rsidR="00975DF0" w:rsidRDefault="00975DF0"/>
        </w:tc>
      </w:tr>
      <w:tr w:rsidR="00975DF0" w14:paraId="4B75F692" w14:textId="77777777" w:rsidTr="00BE7829">
        <w:trPr>
          <w:trHeight w:val="430"/>
        </w:trPr>
        <w:tc>
          <w:tcPr>
            <w:tcW w:w="14390" w:type="dxa"/>
            <w:gridSpan w:val="9"/>
          </w:tcPr>
          <w:p w14:paraId="1C56DD56" w14:textId="77777777" w:rsidR="00975DF0" w:rsidRDefault="00975DF0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4384" behindDoc="1" locked="0" layoutInCell="1" allowOverlap="1" wp14:anchorId="248C2F20" wp14:editId="30F8964C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1347695185" name="Rectangle 134769518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11170C" id="Rectangle 1347695185" o:spid="_x0000_s1026" style="position:absolute;margin-left:254pt;margin-top:20.35pt;width:212pt;height:21pt;z-index:-251652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975DF0" w14:paraId="2133938A" w14:textId="77777777" w:rsidTr="00292168">
        <w:trPr>
          <w:trHeight w:val="408"/>
        </w:trPr>
        <w:tc>
          <w:tcPr>
            <w:tcW w:w="2878" w:type="dxa"/>
            <w:gridSpan w:val="2"/>
          </w:tcPr>
          <w:p w14:paraId="07812013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7FB834FE" w14:textId="77777777" w:rsidR="00975DF0" w:rsidRPr="00292168" w:rsidRDefault="00975DF0" w:rsidP="00EE5A14">
            <w:pPr>
              <w:pStyle w:val="Heading2"/>
            </w:pPr>
            <w:sdt>
              <w:sdtPr>
                <w:id w:val="1684550892"/>
                <w:placeholder>
                  <w:docPart w:val="A4888DB57C5947C89BDC1337BFAB0CB7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58D5E809" w14:textId="77777777" w:rsidR="00975DF0" w:rsidRDefault="00975DF0"/>
        </w:tc>
      </w:tr>
      <w:tr w:rsidR="00975DF0" w14:paraId="3CB2BA37" w14:textId="77777777" w:rsidTr="00DA07D7">
        <w:trPr>
          <w:trHeight w:val="854"/>
        </w:trPr>
        <w:tc>
          <w:tcPr>
            <w:tcW w:w="14390" w:type="dxa"/>
            <w:gridSpan w:val="9"/>
          </w:tcPr>
          <w:p w14:paraId="52AFC8AF" w14:textId="77777777" w:rsidR="00975DF0" w:rsidRDefault="00975DF0"/>
        </w:tc>
      </w:tr>
      <w:tr w:rsidR="00975DF0" w14:paraId="3FD98055" w14:textId="77777777" w:rsidTr="00292168">
        <w:tc>
          <w:tcPr>
            <w:tcW w:w="1439" w:type="dxa"/>
          </w:tcPr>
          <w:p w14:paraId="2F9EA540" w14:textId="77777777" w:rsidR="00975DF0" w:rsidRDefault="00975DF0"/>
        </w:tc>
        <w:tc>
          <w:tcPr>
            <w:tcW w:w="11512" w:type="dxa"/>
            <w:gridSpan w:val="7"/>
          </w:tcPr>
          <w:p w14:paraId="743656D9" w14:textId="77777777" w:rsidR="00975DF0" w:rsidRDefault="00975DF0" w:rsidP="00DD00C7">
            <w:pPr>
              <w:pStyle w:val="Heading1Alt"/>
            </w:pPr>
            <w:r w:rsidRPr="00CB037E">
              <w:rPr>
                <w:noProof/>
              </w:rPr>
              <w:t>Dominick Murphy</w:t>
            </w:r>
          </w:p>
        </w:tc>
        <w:tc>
          <w:tcPr>
            <w:tcW w:w="1439" w:type="dxa"/>
          </w:tcPr>
          <w:p w14:paraId="63AEB16D" w14:textId="77777777" w:rsidR="00975DF0" w:rsidRDefault="00975DF0"/>
        </w:tc>
      </w:tr>
      <w:tr w:rsidR="00975DF0" w14:paraId="03951717" w14:textId="77777777" w:rsidTr="00292168">
        <w:tc>
          <w:tcPr>
            <w:tcW w:w="2878" w:type="dxa"/>
            <w:gridSpan w:val="2"/>
          </w:tcPr>
          <w:p w14:paraId="161D1FA3" w14:textId="77777777" w:rsidR="00975DF0" w:rsidRDefault="00975DF0"/>
        </w:tc>
        <w:tc>
          <w:tcPr>
            <w:tcW w:w="2878" w:type="dxa"/>
            <w:gridSpan w:val="2"/>
          </w:tcPr>
          <w:p w14:paraId="7653731F" w14:textId="77777777" w:rsidR="00975DF0" w:rsidRDefault="00975DF0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5408" behindDoc="1" locked="0" layoutInCell="1" allowOverlap="1" wp14:anchorId="4BAAB9E0" wp14:editId="6FA99F2A">
                      <wp:simplePos x="0" y="0"/>
                      <wp:positionH relativeFrom="column">
                        <wp:posOffset>-120650</wp:posOffset>
                      </wp:positionH>
                      <wp:positionV relativeFrom="paragraph">
                        <wp:posOffset>193040</wp:posOffset>
                      </wp:positionV>
                      <wp:extent cx="5615940" cy="220980"/>
                      <wp:effectExtent l="0" t="0" r="3810" b="7620"/>
                      <wp:wrapNone/>
                      <wp:docPr id="1084455921" name="Rectangle 108445592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5940" cy="22098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0AD70E" id="Rectangle 1084455921" o:spid="_x0000_s1026" style="position:absolute;margin-left:-9.5pt;margin-top:15.2pt;width:442.2pt;height:17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7A747454" w14:textId="77777777" w:rsidR="00975DF0" w:rsidRDefault="00975DF0"/>
        </w:tc>
        <w:tc>
          <w:tcPr>
            <w:tcW w:w="2878" w:type="dxa"/>
          </w:tcPr>
          <w:p w14:paraId="609FB552" w14:textId="77777777" w:rsidR="00975DF0" w:rsidRDefault="00975DF0"/>
        </w:tc>
        <w:tc>
          <w:tcPr>
            <w:tcW w:w="2878" w:type="dxa"/>
            <w:gridSpan w:val="3"/>
          </w:tcPr>
          <w:p w14:paraId="69FBFFE6" w14:textId="77777777" w:rsidR="00975DF0" w:rsidRDefault="00975DF0"/>
        </w:tc>
      </w:tr>
      <w:tr w:rsidR="00975DF0" w14:paraId="2F49FC00" w14:textId="77777777" w:rsidTr="00EE5A14">
        <w:trPr>
          <w:trHeight w:val="342"/>
        </w:trPr>
        <w:tc>
          <w:tcPr>
            <w:tcW w:w="2878" w:type="dxa"/>
            <w:gridSpan w:val="2"/>
          </w:tcPr>
          <w:p w14:paraId="09A37C7D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5FEB848D" w14:textId="77777777" w:rsidR="00975DF0" w:rsidRDefault="00975DF0" w:rsidP="00EE5A14">
            <w:pPr>
              <w:pStyle w:val="Heading2"/>
            </w:pPr>
            <w:r>
              <w:t xml:space="preserve">HAS ACHIEVED RANK </w:t>
            </w:r>
            <w:r w:rsidRPr="00CB037E">
              <w:rPr>
                <w:noProof/>
              </w:rPr>
              <w:t>2</w:t>
            </w:r>
            <w:r>
              <w:t xml:space="preserve"> ON SPORTS DAY</w:t>
            </w:r>
          </w:p>
        </w:tc>
        <w:tc>
          <w:tcPr>
            <w:tcW w:w="2878" w:type="dxa"/>
            <w:gridSpan w:val="3"/>
          </w:tcPr>
          <w:p w14:paraId="6948F774" w14:textId="77777777" w:rsidR="00975DF0" w:rsidRDefault="00975DF0"/>
        </w:tc>
      </w:tr>
      <w:tr w:rsidR="00975DF0" w14:paraId="1F0E4C57" w14:textId="77777777" w:rsidTr="005B09BE">
        <w:trPr>
          <w:trHeight w:val="412"/>
        </w:trPr>
        <w:tc>
          <w:tcPr>
            <w:tcW w:w="2878" w:type="dxa"/>
            <w:gridSpan w:val="2"/>
          </w:tcPr>
          <w:p w14:paraId="44556431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1AF17DA0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3D6D2417" w14:textId="77777777" w:rsidR="00975DF0" w:rsidRDefault="00975DF0"/>
        </w:tc>
      </w:tr>
      <w:tr w:rsidR="00975DF0" w14:paraId="36861BBD" w14:textId="77777777" w:rsidTr="005B09BE">
        <w:trPr>
          <w:trHeight w:val="582"/>
        </w:trPr>
        <w:tc>
          <w:tcPr>
            <w:tcW w:w="2878" w:type="dxa"/>
            <w:gridSpan w:val="2"/>
          </w:tcPr>
          <w:p w14:paraId="0293721D" w14:textId="77777777" w:rsidR="00975DF0" w:rsidRDefault="00975DF0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6D8D611A" w14:textId="77777777" w:rsidR="00975DF0" w:rsidRPr="005B09BE" w:rsidRDefault="00975DF0" w:rsidP="00EE5A14">
            <w:pPr>
              <w:pStyle w:val="Heading3"/>
            </w:pPr>
            <w:r w:rsidRPr="00CB037E">
              <w:rPr>
                <w:noProof/>
              </w:rPr>
              <w:t>Chess</w:t>
            </w:r>
          </w:p>
        </w:tc>
        <w:tc>
          <w:tcPr>
            <w:tcW w:w="2878" w:type="dxa"/>
            <w:gridSpan w:val="3"/>
          </w:tcPr>
          <w:p w14:paraId="63D326D8" w14:textId="77777777" w:rsidR="00975DF0" w:rsidRDefault="00975DF0"/>
        </w:tc>
      </w:tr>
      <w:tr w:rsidR="00975DF0" w14:paraId="5159D9BA" w14:textId="77777777" w:rsidTr="005B09BE">
        <w:trPr>
          <w:trHeight w:val="666"/>
        </w:trPr>
        <w:tc>
          <w:tcPr>
            <w:tcW w:w="2878" w:type="dxa"/>
            <w:gridSpan w:val="2"/>
          </w:tcPr>
          <w:p w14:paraId="51E2F162" w14:textId="77777777" w:rsidR="00975DF0" w:rsidRDefault="00975DF0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0A5320A2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3217AD23" w14:textId="77777777" w:rsidR="00975DF0" w:rsidRDefault="00975DF0"/>
        </w:tc>
      </w:tr>
      <w:tr w:rsidR="00975DF0" w14:paraId="782A9E32" w14:textId="77777777" w:rsidTr="005B09BE">
        <w:trPr>
          <w:trHeight w:val="666"/>
        </w:trPr>
        <w:tc>
          <w:tcPr>
            <w:tcW w:w="1439" w:type="dxa"/>
          </w:tcPr>
          <w:p w14:paraId="7F028F61" w14:textId="77777777" w:rsidR="00975DF0" w:rsidRDefault="00975DF0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20438223" w14:textId="77777777" w:rsidR="00975DF0" w:rsidRPr="005B09BE" w:rsidRDefault="00975DF0" w:rsidP="00EE5A14">
            <w:pPr>
              <w:jc w:val="center"/>
            </w:pPr>
            <w:sdt>
              <w:sdtPr>
                <w:id w:val="-1656448700"/>
                <w:placeholder>
                  <w:docPart w:val="F89A23933CB949E091097816AB85F6C3"/>
                </w:placeholder>
                <w15:appearance w15:val="hidden"/>
              </w:sdtPr>
              <w:sdtContent>
                <w:r>
                  <w:rPr>
                    <w:noProof/>
                  </w:rPr>
                  <w:t>5/9/2026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58E442F8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47E9FE28" w14:textId="77777777" w:rsidR="00975DF0" w:rsidRDefault="00975DF0" w:rsidP="00EE5A14">
            <w:pPr>
              <w:jc w:val="center"/>
            </w:pPr>
            <w:r>
              <w:t>GOPI Madam</w:t>
            </w:r>
          </w:p>
        </w:tc>
        <w:tc>
          <w:tcPr>
            <w:tcW w:w="1439" w:type="dxa"/>
          </w:tcPr>
          <w:p w14:paraId="76C82B1B" w14:textId="77777777" w:rsidR="00975DF0" w:rsidRDefault="00975DF0"/>
        </w:tc>
      </w:tr>
      <w:tr w:rsidR="00975DF0" w14:paraId="10AEAEF1" w14:textId="77777777" w:rsidTr="005B09BE">
        <w:trPr>
          <w:trHeight w:val="490"/>
        </w:trPr>
        <w:tc>
          <w:tcPr>
            <w:tcW w:w="2878" w:type="dxa"/>
            <w:gridSpan w:val="2"/>
          </w:tcPr>
          <w:p w14:paraId="1603D9E1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2CCA4E01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681F37DB" w14:textId="77777777" w:rsidR="00975DF0" w:rsidRDefault="00975DF0"/>
        </w:tc>
      </w:tr>
      <w:tr w:rsidR="00975DF0" w14:paraId="3E4FC551" w14:textId="77777777" w:rsidTr="005B09BE">
        <w:trPr>
          <w:trHeight w:val="985"/>
        </w:trPr>
        <w:tc>
          <w:tcPr>
            <w:tcW w:w="2878" w:type="dxa"/>
            <w:gridSpan w:val="2"/>
          </w:tcPr>
          <w:p w14:paraId="187A19FC" w14:textId="77777777" w:rsidR="00975DF0" w:rsidRDefault="00975DF0"/>
        </w:tc>
        <w:tc>
          <w:tcPr>
            <w:tcW w:w="2878" w:type="dxa"/>
            <w:gridSpan w:val="2"/>
            <w:vAlign w:val="center"/>
          </w:tcPr>
          <w:p w14:paraId="1F43A87F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01A3E2B6" w14:textId="77777777" w:rsidR="00975DF0" w:rsidRPr="005B09BE" w:rsidRDefault="00975DF0" w:rsidP="00EE5A14">
            <w:pPr>
              <w:pStyle w:val="Heading2"/>
            </w:pPr>
            <w:r>
              <w:t>Darshan University</w:t>
            </w:r>
          </w:p>
        </w:tc>
        <w:tc>
          <w:tcPr>
            <w:tcW w:w="2878" w:type="dxa"/>
            <w:vAlign w:val="center"/>
          </w:tcPr>
          <w:p w14:paraId="073D1A0A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4E1CB4C5" w14:textId="77777777" w:rsidR="00975DF0" w:rsidRDefault="00975DF0"/>
        </w:tc>
      </w:tr>
    </w:tbl>
    <w:p w14:paraId="15518B32" w14:textId="77777777" w:rsidR="00975DF0" w:rsidRDefault="00975DF0">
      <w:pPr>
        <w:sectPr w:rsidR="00975DF0" w:rsidSect="00975DF0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7455BDAD" w14:textId="77777777" w:rsidR="00975DF0" w:rsidRDefault="00975DF0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67456" behindDoc="1" locked="0" layoutInCell="1" allowOverlap="1" wp14:anchorId="594BF176" wp14:editId="517B2896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389691414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674130681" name="Rectangle 674130681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14001375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35807042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78928456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55846207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45445103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18240599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82449827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82138280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53612431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77262147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40795052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07652563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4D439CD" id="Group 2" o:spid="_x0000_s1026" style="position:absolute;margin-left:-35pt;margin-top:-35pt;width:11in;height:612.75pt;z-index:-251649024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">
                <v:rect id="Rectangle 674130681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975DF0" w14:paraId="5C2DE2CB" w14:textId="77777777" w:rsidTr="00C46B32">
        <w:trPr>
          <w:trHeight w:val="2716"/>
        </w:trPr>
        <w:tc>
          <w:tcPr>
            <w:tcW w:w="1439" w:type="dxa"/>
          </w:tcPr>
          <w:p w14:paraId="185A7EC0" w14:textId="77777777" w:rsidR="00975DF0" w:rsidRDefault="00975DF0"/>
        </w:tc>
        <w:tc>
          <w:tcPr>
            <w:tcW w:w="11032" w:type="dxa"/>
            <w:gridSpan w:val="6"/>
            <w:vAlign w:val="center"/>
          </w:tcPr>
          <w:p w14:paraId="62BD4A9D" w14:textId="77777777" w:rsidR="00975DF0" w:rsidRDefault="00975DF0" w:rsidP="00C46B32">
            <w:pPr>
              <w:pStyle w:val="Heading1"/>
              <w:jc w:val="right"/>
            </w:pPr>
            <w:sdt>
              <w:sdtPr>
                <w:id w:val="1940634574"/>
                <w:placeholder>
                  <w:docPart w:val="90667AD1E9F242208396E41F3FFAC55F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12E45216" w14:textId="77777777" w:rsidR="00975DF0" w:rsidRDefault="00975DF0"/>
        </w:tc>
      </w:tr>
      <w:tr w:rsidR="00975DF0" w14:paraId="45052323" w14:textId="77777777" w:rsidTr="00BE7829">
        <w:trPr>
          <w:trHeight w:val="430"/>
        </w:trPr>
        <w:tc>
          <w:tcPr>
            <w:tcW w:w="14390" w:type="dxa"/>
            <w:gridSpan w:val="9"/>
          </w:tcPr>
          <w:p w14:paraId="6762668D" w14:textId="77777777" w:rsidR="00975DF0" w:rsidRDefault="00975DF0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8480" behindDoc="1" locked="0" layoutInCell="1" allowOverlap="1" wp14:anchorId="7CD0F1D5" wp14:editId="76DA756E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1976203771" name="Rectangle 197620377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0C531D3" id="Rectangle 1976203771" o:spid="_x0000_s1026" style="position:absolute;margin-left:254pt;margin-top:20.35pt;width:212pt;height:21pt;z-index:-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975DF0" w14:paraId="2CBDC90B" w14:textId="77777777" w:rsidTr="00292168">
        <w:trPr>
          <w:trHeight w:val="408"/>
        </w:trPr>
        <w:tc>
          <w:tcPr>
            <w:tcW w:w="2878" w:type="dxa"/>
            <w:gridSpan w:val="2"/>
          </w:tcPr>
          <w:p w14:paraId="7121CF7A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39216C63" w14:textId="77777777" w:rsidR="00975DF0" w:rsidRPr="00292168" w:rsidRDefault="00975DF0" w:rsidP="00EE5A14">
            <w:pPr>
              <w:pStyle w:val="Heading2"/>
            </w:pPr>
            <w:sdt>
              <w:sdtPr>
                <w:id w:val="1115177605"/>
                <w:placeholder>
                  <w:docPart w:val="AE663E7AEBA34057A87CB6B438235038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5247EF8D" w14:textId="77777777" w:rsidR="00975DF0" w:rsidRDefault="00975DF0"/>
        </w:tc>
      </w:tr>
      <w:tr w:rsidR="00975DF0" w14:paraId="497F70C3" w14:textId="77777777" w:rsidTr="00DA07D7">
        <w:trPr>
          <w:trHeight w:val="854"/>
        </w:trPr>
        <w:tc>
          <w:tcPr>
            <w:tcW w:w="14390" w:type="dxa"/>
            <w:gridSpan w:val="9"/>
          </w:tcPr>
          <w:p w14:paraId="07D67627" w14:textId="77777777" w:rsidR="00975DF0" w:rsidRDefault="00975DF0"/>
        </w:tc>
      </w:tr>
      <w:tr w:rsidR="00975DF0" w14:paraId="59AADD75" w14:textId="77777777" w:rsidTr="00292168">
        <w:tc>
          <w:tcPr>
            <w:tcW w:w="1439" w:type="dxa"/>
          </w:tcPr>
          <w:p w14:paraId="3915C454" w14:textId="77777777" w:rsidR="00975DF0" w:rsidRDefault="00975DF0"/>
        </w:tc>
        <w:tc>
          <w:tcPr>
            <w:tcW w:w="11512" w:type="dxa"/>
            <w:gridSpan w:val="7"/>
          </w:tcPr>
          <w:p w14:paraId="13199C0A" w14:textId="77777777" w:rsidR="00975DF0" w:rsidRDefault="00975DF0" w:rsidP="00DD00C7">
            <w:pPr>
              <w:pStyle w:val="Heading1Alt"/>
            </w:pPr>
            <w:r w:rsidRPr="00CB037E">
              <w:rPr>
                <w:noProof/>
              </w:rPr>
              <w:t>Camille Johns DVM</w:t>
            </w:r>
          </w:p>
        </w:tc>
        <w:tc>
          <w:tcPr>
            <w:tcW w:w="1439" w:type="dxa"/>
          </w:tcPr>
          <w:p w14:paraId="5883F716" w14:textId="77777777" w:rsidR="00975DF0" w:rsidRDefault="00975DF0"/>
        </w:tc>
      </w:tr>
      <w:tr w:rsidR="00975DF0" w14:paraId="2C334619" w14:textId="77777777" w:rsidTr="00292168">
        <w:tc>
          <w:tcPr>
            <w:tcW w:w="2878" w:type="dxa"/>
            <w:gridSpan w:val="2"/>
          </w:tcPr>
          <w:p w14:paraId="0AFEC2E0" w14:textId="77777777" w:rsidR="00975DF0" w:rsidRDefault="00975DF0"/>
        </w:tc>
        <w:tc>
          <w:tcPr>
            <w:tcW w:w="2878" w:type="dxa"/>
            <w:gridSpan w:val="2"/>
          </w:tcPr>
          <w:p w14:paraId="6A86B808" w14:textId="77777777" w:rsidR="00975DF0" w:rsidRDefault="00975DF0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69504" behindDoc="1" locked="0" layoutInCell="1" allowOverlap="1" wp14:anchorId="35D8034F" wp14:editId="3B03BB67">
                      <wp:simplePos x="0" y="0"/>
                      <wp:positionH relativeFrom="column">
                        <wp:posOffset>-120650</wp:posOffset>
                      </wp:positionH>
                      <wp:positionV relativeFrom="paragraph">
                        <wp:posOffset>193040</wp:posOffset>
                      </wp:positionV>
                      <wp:extent cx="5615940" cy="220980"/>
                      <wp:effectExtent l="0" t="0" r="3810" b="7620"/>
                      <wp:wrapNone/>
                      <wp:docPr id="2113741745" name="Rectangle 211374174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5940" cy="22098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200036" id="Rectangle 2113741745" o:spid="_x0000_s1026" style="position:absolute;margin-left:-9.5pt;margin-top:15.2pt;width:442.2pt;height:17.4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4D4EEEA3" w14:textId="77777777" w:rsidR="00975DF0" w:rsidRDefault="00975DF0"/>
        </w:tc>
        <w:tc>
          <w:tcPr>
            <w:tcW w:w="2878" w:type="dxa"/>
          </w:tcPr>
          <w:p w14:paraId="6825B3FC" w14:textId="77777777" w:rsidR="00975DF0" w:rsidRDefault="00975DF0"/>
        </w:tc>
        <w:tc>
          <w:tcPr>
            <w:tcW w:w="2878" w:type="dxa"/>
            <w:gridSpan w:val="3"/>
          </w:tcPr>
          <w:p w14:paraId="0976C369" w14:textId="77777777" w:rsidR="00975DF0" w:rsidRDefault="00975DF0"/>
        </w:tc>
      </w:tr>
      <w:tr w:rsidR="00975DF0" w14:paraId="34950BED" w14:textId="77777777" w:rsidTr="00EE5A14">
        <w:trPr>
          <w:trHeight w:val="342"/>
        </w:trPr>
        <w:tc>
          <w:tcPr>
            <w:tcW w:w="2878" w:type="dxa"/>
            <w:gridSpan w:val="2"/>
          </w:tcPr>
          <w:p w14:paraId="4614F457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2CEE7D7B" w14:textId="77777777" w:rsidR="00975DF0" w:rsidRDefault="00975DF0" w:rsidP="00EE5A14">
            <w:pPr>
              <w:pStyle w:val="Heading2"/>
            </w:pPr>
            <w:r>
              <w:t xml:space="preserve">HAS ACHIEVED RANK </w:t>
            </w:r>
            <w:r w:rsidRPr="00CB037E">
              <w:rPr>
                <w:noProof/>
              </w:rPr>
              <w:t>3</w:t>
            </w:r>
            <w:r>
              <w:t xml:space="preserve"> ON SPORTS DAY</w:t>
            </w:r>
          </w:p>
        </w:tc>
        <w:tc>
          <w:tcPr>
            <w:tcW w:w="2878" w:type="dxa"/>
            <w:gridSpan w:val="3"/>
          </w:tcPr>
          <w:p w14:paraId="5450A349" w14:textId="77777777" w:rsidR="00975DF0" w:rsidRDefault="00975DF0"/>
        </w:tc>
      </w:tr>
      <w:tr w:rsidR="00975DF0" w14:paraId="219D0DD6" w14:textId="77777777" w:rsidTr="005B09BE">
        <w:trPr>
          <w:trHeight w:val="412"/>
        </w:trPr>
        <w:tc>
          <w:tcPr>
            <w:tcW w:w="2878" w:type="dxa"/>
            <w:gridSpan w:val="2"/>
          </w:tcPr>
          <w:p w14:paraId="54F745DC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2D3FDCB1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6024EFE" w14:textId="77777777" w:rsidR="00975DF0" w:rsidRDefault="00975DF0"/>
        </w:tc>
      </w:tr>
      <w:tr w:rsidR="00975DF0" w14:paraId="410CD0C7" w14:textId="77777777" w:rsidTr="005B09BE">
        <w:trPr>
          <w:trHeight w:val="582"/>
        </w:trPr>
        <w:tc>
          <w:tcPr>
            <w:tcW w:w="2878" w:type="dxa"/>
            <w:gridSpan w:val="2"/>
          </w:tcPr>
          <w:p w14:paraId="2128A0FD" w14:textId="77777777" w:rsidR="00975DF0" w:rsidRDefault="00975DF0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2EB4C003" w14:textId="77777777" w:rsidR="00975DF0" w:rsidRPr="005B09BE" w:rsidRDefault="00975DF0" w:rsidP="00EE5A14">
            <w:pPr>
              <w:pStyle w:val="Heading3"/>
            </w:pPr>
            <w:r w:rsidRPr="00CB037E">
              <w:rPr>
                <w:noProof/>
              </w:rPr>
              <w:t>Chess</w:t>
            </w:r>
          </w:p>
        </w:tc>
        <w:tc>
          <w:tcPr>
            <w:tcW w:w="2878" w:type="dxa"/>
            <w:gridSpan w:val="3"/>
          </w:tcPr>
          <w:p w14:paraId="6736EC1C" w14:textId="77777777" w:rsidR="00975DF0" w:rsidRDefault="00975DF0"/>
        </w:tc>
      </w:tr>
      <w:tr w:rsidR="00975DF0" w14:paraId="319F3C52" w14:textId="77777777" w:rsidTr="005B09BE">
        <w:trPr>
          <w:trHeight w:val="666"/>
        </w:trPr>
        <w:tc>
          <w:tcPr>
            <w:tcW w:w="2878" w:type="dxa"/>
            <w:gridSpan w:val="2"/>
          </w:tcPr>
          <w:p w14:paraId="23B23DA2" w14:textId="77777777" w:rsidR="00975DF0" w:rsidRDefault="00975DF0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07F33371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8092363" w14:textId="77777777" w:rsidR="00975DF0" w:rsidRDefault="00975DF0"/>
        </w:tc>
      </w:tr>
      <w:tr w:rsidR="00975DF0" w14:paraId="6C45248B" w14:textId="77777777" w:rsidTr="005B09BE">
        <w:trPr>
          <w:trHeight w:val="666"/>
        </w:trPr>
        <w:tc>
          <w:tcPr>
            <w:tcW w:w="1439" w:type="dxa"/>
          </w:tcPr>
          <w:p w14:paraId="44D9E7D6" w14:textId="77777777" w:rsidR="00975DF0" w:rsidRDefault="00975DF0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769FD29B" w14:textId="77777777" w:rsidR="00975DF0" w:rsidRPr="005B09BE" w:rsidRDefault="00975DF0" w:rsidP="00EE5A14">
            <w:pPr>
              <w:jc w:val="center"/>
            </w:pPr>
            <w:sdt>
              <w:sdtPr>
                <w:id w:val="971018149"/>
                <w:placeholder>
                  <w:docPart w:val="9F1EC1DD73B2430BBE83E35A69AA189A"/>
                </w:placeholder>
                <w15:appearance w15:val="hidden"/>
              </w:sdtPr>
              <w:sdtContent>
                <w:r>
                  <w:rPr>
                    <w:noProof/>
                  </w:rPr>
                  <w:t>5/7/2026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6C5F8AA7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28571CBC" w14:textId="77777777" w:rsidR="00975DF0" w:rsidRDefault="00975DF0" w:rsidP="00EE5A14">
            <w:pPr>
              <w:jc w:val="center"/>
            </w:pPr>
            <w:r>
              <w:t>GOPI Madam</w:t>
            </w:r>
          </w:p>
        </w:tc>
        <w:tc>
          <w:tcPr>
            <w:tcW w:w="1439" w:type="dxa"/>
          </w:tcPr>
          <w:p w14:paraId="30F619B6" w14:textId="77777777" w:rsidR="00975DF0" w:rsidRDefault="00975DF0"/>
        </w:tc>
      </w:tr>
      <w:tr w:rsidR="00975DF0" w14:paraId="30F149CD" w14:textId="77777777" w:rsidTr="005B09BE">
        <w:trPr>
          <w:trHeight w:val="490"/>
        </w:trPr>
        <w:tc>
          <w:tcPr>
            <w:tcW w:w="2878" w:type="dxa"/>
            <w:gridSpan w:val="2"/>
          </w:tcPr>
          <w:p w14:paraId="3397E900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65D26C41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548FEFD9" w14:textId="77777777" w:rsidR="00975DF0" w:rsidRDefault="00975DF0"/>
        </w:tc>
      </w:tr>
      <w:tr w:rsidR="00975DF0" w14:paraId="76BF278E" w14:textId="77777777" w:rsidTr="005B09BE">
        <w:trPr>
          <w:trHeight w:val="985"/>
        </w:trPr>
        <w:tc>
          <w:tcPr>
            <w:tcW w:w="2878" w:type="dxa"/>
            <w:gridSpan w:val="2"/>
          </w:tcPr>
          <w:p w14:paraId="33A8FB84" w14:textId="77777777" w:rsidR="00975DF0" w:rsidRDefault="00975DF0"/>
        </w:tc>
        <w:tc>
          <w:tcPr>
            <w:tcW w:w="2878" w:type="dxa"/>
            <w:gridSpan w:val="2"/>
            <w:vAlign w:val="center"/>
          </w:tcPr>
          <w:p w14:paraId="74C5B9B6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60727540" w14:textId="77777777" w:rsidR="00975DF0" w:rsidRPr="005B09BE" w:rsidRDefault="00975DF0" w:rsidP="00EE5A14">
            <w:pPr>
              <w:pStyle w:val="Heading2"/>
            </w:pPr>
            <w:r>
              <w:t>Darshan University</w:t>
            </w:r>
          </w:p>
        </w:tc>
        <w:tc>
          <w:tcPr>
            <w:tcW w:w="2878" w:type="dxa"/>
            <w:vAlign w:val="center"/>
          </w:tcPr>
          <w:p w14:paraId="2208F517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4CAF28DB" w14:textId="77777777" w:rsidR="00975DF0" w:rsidRDefault="00975DF0"/>
        </w:tc>
      </w:tr>
    </w:tbl>
    <w:p w14:paraId="1E5D762A" w14:textId="77777777" w:rsidR="00975DF0" w:rsidRDefault="00975DF0">
      <w:pPr>
        <w:sectPr w:rsidR="00975DF0" w:rsidSect="00975DF0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028ADB3D" w14:textId="77777777" w:rsidR="00975DF0" w:rsidRDefault="00975DF0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71552" behindDoc="1" locked="0" layoutInCell="1" allowOverlap="1" wp14:anchorId="19391FC2" wp14:editId="3F8417F0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67320759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1395615036" name="Rectangle 1395615036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1843968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4212836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064227767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19199473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627044522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73585297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2536693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43854771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09563441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96624482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35714781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62642637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CF3406" id="Group 2" o:spid="_x0000_s1026" style="position:absolute;margin-left:-35pt;margin-top:-35pt;width:11in;height:612.75pt;z-index:-251644928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">
                <v:rect id="Rectangle 1395615036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975DF0" w14:paraId="26E3CD1A" w14:textId="77777777" w:rsidTr="00C46B32">
        <w:trPr>
          <w:trHeight w:val="2716"/>
        </w:trPr>
        <w:tc>
          <w:tcPr>
            <w:tcW w:w="1439" w:type="dxa"/>
          </w:tcPr>
          <w:p w14:paraId="24096C8F" w14:textId="77777777" w:rsidR="00975DF0" w:rsidRDefault="00975DF0"/>
        </w:tc>
        <w:tc>
          <w:tcPr>
            <w:tcW w:w="11032" w:type="dxa"/>
            <w:gridSpan w:val="6"/>
            <w:vAlign w:val="center"/>
          </w:tcPr>
          <w:p w14:paraId="189662AD" w14:textId="77777777" w:rsidR="00975DF0" w:rsidRDefault="00975DF0" w:rsidP="00C46B32">
            <w:pPr>
              <w:pStyle w:val="Heading1"/>
              <w:jc w:val="right"/>
            </w:pPr>
            <w:sdt>
              <w:sdtPr>
                <w:id w:val="-308395774"/>
                <w:placeholder>
                  <w:docPart w:val="C6A3494ADA1541F2BB513C927DDD5C8C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5C543E38" w14:textId="77777777" w:rsidR="00975DF0" w:rsidRDefault="00975DF0"/>
        </w:tc>
      </w:tr>
      <w:tr w:rsidR="00975DF0" w14:paraId="134C81C5" w14:textId="77777777" w:rsidTr="00BE7829">
        <w:trPr>
          <w:trHeight w:val="430"/>
        </w:trPr>
        <w:tc>
          <w:tcPr>
            <w:tcW w:w="14390" w:type="dxa"/>
            <w:gridSpan w:val="9"/>
          </w:tcPr>
          <w:p w14:paraId="0C40215C" w14:textId="77777777" w:rsidR="00975DF0" w:rsidRDefault="00975DF0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2576" behindDoc="1" locked="0" layoutInCell="1" allowOverlap="1" wp14:anchorId="49973072" wp14:editId="482A7296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199870469" name="Rectangle 19987046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7243BDB" id="Rectangle 199870469" o:spid="_x0000_s1026" style="position:absolute;margin-left:254pt;margin-top:20.35pt;width:212pt;height:21pt;z-index:-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975DF0" w14:paraId="1E8D72F6" w14:textId="77777777" w:rsidTr="00292168">
        <w:trPr>
          <w:trHeight w:val="408"/>
        </w:trPr>
        <w:tc>
          <w:tcPr>
            <w:tcW w:w="2878" w:type="dxa"/>
            <w:gridSpan w:val="2"/>
          </w:tcPr>
          <w:p w14:paraId="791B10A5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1E5A7EFB" w14:textId="77777777" w:rsidR="00975DF0" w:rsidRPr="00292168" w:rsidRDefault="00975DF0" w:rsidP="00EE5A14">
            <w:pPr>
              <w:pStyle w:val="Heading2"/>
            </w:pPr>
            <w:sdt>
              <w:sdtPr>
                <w:id w:val="706225242"/>
                <w:placeholder>
                  <w:docPart w:val="193FED0A8C28459593E0BC05F66ACC57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10C63289" w14:textId="77777777" w:rsidR="00975DF0" w:rsidRDefault="00975DF0"/>
        </w:tc>
      </w:tr>
      <w:tr w:rsidR="00975DF0" w14:paraId="4FEF4054" w14:textId="77777777" w:rsidTr="00DA07D7">
        <w:trPr>
          <w:trHeight w:val="854"/>
        </w:trPr>
        <w:tc>
          <w:tcPr>
            <w:tcW w:w="14390" w:type="dxa"/>
            <w:gridSpan w:val="9"/>
          </w:tcPr>
          <w:p w14:paraId="337FFBE5" w14:textId="77777777" w:rsidR="00975DF0" w:rsidRDefault="00975DF0"/>
        </w:tc>
      </w:tr>
      <w:tr w:rsidR="00975DF0" w14:paraId="537577AA" w14:textId="77777777" w:rsidTr="00292168">
        <w:tc>
          <w:tcPr>
            <w:tcW w:w="1439" w:type="dxa"/>
          </w:tcPr>
          <w:p w14:paraId="2883C2F0" w14:textId="77777777" w:rsidR="00975DF0" w:rsidRDefault="00975DF0"/>
        </w:tc>
        <w:tc>
          <w:tcPr>
            <w:tcW w:w="11512" w:type="dxa"/>
            <w:gridSpan w:val="7"/>
          </w:tcPr>
          <w:p w14:paraId="61DA44A8" w14:textId="77777777" w:rsidR="00975DF0" w:rsidRDefault="00975DF0" w:rsidP="00DD00C7">
            <w:pPr>
              <w:pStyle w:val="Heading1Alt"/>
            </w:pPr>
            <w:r w:rsidRPr="00CB037E">
              <w:rPr>
                <w:noProof/>
              </w:rPr>
              <w:t>Ora Predovic</w:t>
            </w:r>
          </w:p>
        </w:tc>
        <w:tc>
          <w:tcPr>
            <w:tcW w:w="1439" w:type="dxa"/>
          </w:tcPr>
          <w:p w14:paraId="0D88C836" w14:textId="77777777" w:rsidR="00975DF0" w:rsidRDefault="00975DF0"/>
        </w:tc>
      </w:tr>
      <w:tr w:rsidR="00975DF0" w14:paraId="7F388F02" w14:textId="77777777" w:rsidTr="00292168">
        <w:tc>
          <w:tcPr>
            <w:tcW w:w="2878" w:type="dxa"/>
            <w:gridSpan w:val="2"/>
          </w:tcPr>
          <w:p w14:paraId="5C7C8980" w14:textId="77777777" w:rsidR="00975DF0" w:rsidRDefault="00975DF0"/>
        </w:tc>
        <w:tc>
          <w:tcPr>
            <w:tcW w:w="2878" w:type="dxa"/>
            <w:gridSpan w:val="2"/>
          </w:tcPr>
          <w:p w14:paraId="30B3DE0D" w14:textId="77777777" w:rsidR="00975DF0" w:rsidRDefault="00975DF0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3600" behindDoc="1" locked="0" layoutInCell="1" allowOverlap="1" wp14:anchorId="1F7AB0EC" wp14:editId="40E20BB3">
                      <wp:simplePos x="0" y="0"/>
                      <wp:positionH relativeFrom="column">
                        <wp:posOffset>-120650</wp:posOffset>
                      </wp:positionH>
                      <wp:positionV relativeFrom="paragraph">
                        <wp:posOffset>193040</wp:posOffset>
                      </wp:positionV>
                      <wp:extent cx="5615940" cy="220980"/>
                      <wp:effectExtent l="0" t="0" r="3810" b="7620"/>
                      <wp:wrapNone/>
                      <wp:docPr id="944176997" name="Rectangle 94417699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5940" cy="22098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25A816" id="Rectangle 944176997" o:spid="_x0000_s1026" style="position:absolute;margin-left:-9.5pt;margin-top:15.2pt;width:442.2pt;height:17.4pt;z-index:-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7F5A576F" w14:textId="77777777" w:rsidR="00975DF0" w:rsidRDefault="00975DF0"/>
        </w:tc>
        <w:tc>
          <w:tcPr>
            <w:tcW w:w="2878" w:type="dxa"/>
          </w:tcPr>
          <w:p w14:paraId="47D93ECD" w14:textId="77777777" w:rsidR="00975DF0" w:rsidRDefault="00975DF0"/>
        </w:tc>
        <w:tc>
          <w:tcPr>
            <w:tcW w:w="2878" w:type="dxa"/>
            <w:gridSpan w:val="3"/>
          </w:tcPr>
          <w:p w14:paraId="744B1383" w14:textId="77777777" w:rsidR="00975DF0" w:rsidRDefault="00975DF0"/>
        </w:tc>
      </w:tr>
      <w:tr w:rsidR="00975DF0" w14:paraId="5E6A8759" w14:textId="77777777" w:rsidTr="00EE5A14">
        <w:trPr>
          <w:trHeight w:val="342"/>
        </w:trPr>
        <w:tc>
          <w:tcPr>
            <w:tcW w:w="2878" w:type="dxa"/>
            <w:gridSpan w:val="2"/>
          </w:tcPr>
          <w:p w14:paraId="37D33AD6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3D84E801" w14:textId="77777777" w:rsidR="00975DF0" w:rsidRDefault="00975DF0" w:rsidP="00EE5A14">
            <w:pPr>
              <w:pStyle w:val="Heading2"/>
            </w:pPr>
            <w:r>
              <w:t xml:space="preserve">HAS ACHIEVED RANK </w:t>
            </w:r>
            <w:r w:rsidRPr="00CB037E">
              <w:rPr>
                <w:noProof/>
              </w:rPr>
              <w:t>2</w:t>
            </w:r>
            <w:r>
              <w:t xml:space="preserve"> ON SPORTS DAY</w:t>
            </w:r>
          </w:p>
        </w:tc>
        <w:tc>
          <w:tcPr>
            <w:tcW w:w="2878" w:type="dxa"/>
            <w:gridSpan w:val="3"/>
          </w:tcPr>
          <w:p w14:paraId="2EC5340C" w14:textId="77777777" w:rsidR="00975DF0" w:rsidRDefault="00975DF0"/>
        </w:tc>
      </w:tr>
      <w:tr w:rsidR="00975DF0" w14:paraId="3EE9AF50" w14:textId="77777777" w:rsidTr="005B09BE">
        <w:trPr>
          <w:trHeight w:val="412"/>
        </w:trPr>
        <w:tc>
          <w:tcPr>
            <w:tcW w:w="2878" w:type="dxa"/>
            <w:gridSpan w:val="2"/>
          </w:tcPr>
          <w:p w14:paraId="37D75D1D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5C1BFE12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38EEDEE4" w14:textId="77777777" w:rsidR="00975DF0" w:rsidRDefault="00975DF0"/>
        </w:tc>
      </w:tr>
      <w:tr w:rsidR="00975DF0" w14:paraId="4E979A2E" w14:textId="77777777" w:rsidTr="005B09BE">
        <w:trPr>
          <w:trHeight w:val="582"/>
        </w:trPr>
        <w:tc>
          <w:tcPr>
            <w:tcW w:w="2878" w:type="dxa"/>
            <w:gridSpan w:val="2"/>
          </w:tcPr>
          <w:p w14:paraId="25F76BC7" w14:textId="77777777" w:rsidR="00975DF0" w:rsidRDefault="00975DF0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1FEE715C" w14:textId="77777777" w:rsidR="00975DF0" w:rsidRPr="005B09BE" w:rsidRDefault="00975DF0" w:rsidP="00EE5A14">
            <w:pPr>
              <w:pStyle w:val="Heading3"/>
            </w:pPr>
            <w:r w:rsidRPr="00CB037E">
              <w:rPr>
                <w:noProof/>
              </w:rPr>
              <w:t>VollyBall</w:t>
            </w:r>
          </w:p>
        </w:tc>
        <w:tc>
          <w:tcPr>
            <w:tcW w:w="2878" w:type="dxa"/>
            <w:gridSpan w:val="3"/>
          </w:tcPr>
          <w:p w14:paraId="197F9584" w14:textId="77777777" w:rsidR="00975DF0" w:rsidRDefault="00975DF0"/>
        </w:tc>
      </w:tr>
      <w:tr w:rsidR="00975DF0" w14:paraId="17F2096F" w14:textId="77777777" w:rsidTr="005B09BE">
        <w:trPr>
          <w:trHeight w:val="666"/>
        </w:trPr>
        <w:tc>
          <w:tcPr>
            <w:tcW w:w="2878" w:type="dxa"/>
            <w:gridSpan w:val="2"/>
          </w:tcPr>
          <w:p w14:paraId="2902BD84" w14:textId="77777777" w:rsidR="00975DF0" w:rsidRDefault="00975DF0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692D2C85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511D3AB" w14:textId="77777777" w:rsidR="00975DF0" w:rsidRDefault="00975DF0"/>
        </w:tc>
      </w:tr>
      <w:tr w:rsidR="00975DF0" w14:paraId="6D9A6FC4" w14:textId="77777777" w:rsidTr="005B09BE">
        <w:trPr>
          <w:trHeight w:val="666"/>
        </w:trPr>
        <w:tc>
          <w:tcPr>
            <w:tcW w:w="1439" w:type="dxa"/>
          </w:tcPr>
          <w:p w14:paraId="3B60B7A6" w14:textId="77777777" w:rsidR="00975DF0" w:rsidRDefault="00975DF0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08722A5C" w14:textId="77777777" w:rsidR="00975DF0" w:rsidRPr="005B09BE" w:rsidRDefault="00975DF0" w:rsidP="00EE5A14">
            <w:pPr>
              <w:jc w:val="center"/>
            </w:pPr>
            <w:sdt>
              <w:sdtPr>
                <w:id w:val="-682199127"/>
                <w:placeholder>
                  <w:docPart w:val="465EDF4569934DDBA0F8710CBE3D0B92"/>
                </w:placeholder>
                <w15:appearance w15:val="hidden"/>
              </w:sdtPr>
              <w:sdtContent>
                <w:r>
                  <w:rPr>
                    <w:noProof/>
                  </w:rPr>
                  <w:t>5/7/2026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1ECFB0BD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20BC07AC" w14:textId="77777777" w:rsidR="00975DF0" w:rsidRDefault="00975DF0" w:rsidP="00EE5A14">
            <w:pPr>
              <w:jc w:val="center"/>
            </w:pPr>
            <w:r>
              <w:t>GOPI Madam</w:t>
            </w:r>
          </w:p>
        </w:tc>
        <w:tc>
          <w:tcPr>
            <w:tcW w:w="1439" w:type="dxa"/>
          </w:tcPr>
          <w:p w14:paraId="687F101F" w14:textId="77777777" w:rsidR="00975DF0" w:rsidRDefault="00975DF0"/>
        </w:tc>
      </w:tr>
      <w:tr w:rsidR="00975DF0" w14:paraId="37DDF997" w14:textId="77777777" w:rsidTr="005B09BE">
        <w:trPr>
          <w:trHeight w:val="490"/>
        </w:trPr>
        <w:tc>
          <w:tcPr>
            <w:tcW w:w="2878" w:type="dxa"/>
            <w:gridSpan w:val="2"/>
          </w:tcPr>
          <w:p w14:paraId="58BEB1BB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26B532C5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0696F42" w14:textId="77777777" w:rsidR="00975DF0" w:rsidRDefault="00975DF0"/>
        </w:tc>
      </w:tr>
      <w:tr w:rsidR="00975DF0" w14:paraId="4BA0CCC6" w14:textId="77777777" w:rsidTr="005B09BE">
        <w:trPr>
          <w:trHeight w:val="985"/>
        </w:trPr>
        <w:tc>
          <w:tcPr>
            <w:tcW w:w="2878" w:type="dxa"/>
            <w:gridSpan w:val="2"/>
          </w:tcPr>
          <w:p w14:paraId="59BCDBB0" w14:textId="77777777" w:rsidR="00975DF0" w:rsidRDefault="00975DF0"/>
        </w:tc>
        <w:tc>
          <w:tcPr>
            <w:tcW w:w="2878" w:type="dxa"/>
            <w:gridSpan w:val="2"/>
            <w:vAlign w:val="center"/>
          </w:tcPr>
          <w:p w14:paraId="3D44D3DE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1480B8D4" w14:textId="77777777" w:rsidR="00975DF0" w:rsidRPr="005B09BE" w:rsidRDefault="00975DF0" w:rsidP="00EE5A14">
            <w:pPr>
              <w:pStyle w:val="Heading2"/>
            </w:pPr>
            <w:r>
              <w:t>Darshan University</w:t>
            </w:r>
          </w:p>
        </w:tc>
        <w:tc>
          <w:tcPr>
            <w:tcW w:w="2878" w:type="dxa"/>
            <w:vAlign w:val="center"/>
          </w:tcPr>
          <w:p w14:paraId="293F53F1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D83FD7E" w14:textId="77777777" w:rsidR="00975DF0" w:rsidRDefault="00975DF0"/>
        </w:tc>
      </w:tr>
    </w:tbl>
    <w:p w14:paraId="72DCA776" w14:textId="77777777" w:rsidR="00975DF0" w:rsidRDefault="00975DF0">
      <w:pPr>
        <w:sectPr w:rsidR="00975DF0" w:rsidSect="00975DF0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16114A6A" w14:textId="77777777" w:rsidR="00975DF0" w:rsidRDefault="00975DF0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75648" behindDoc="1" locked="0" layoutInCell="1" allowOverlap="1" wp14:anchorId="3AE7B42F" wp14:editId="65F846F7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499961168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1894112807" name="Rectangle 1894112807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1525438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24772814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6479736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60824682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39025366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42368008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798594107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875859974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136497323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71379566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64147337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065829289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AC3DC69" id="Group 2" o:spid="_x0000_s1026" style="position:absolute;margin-left:-35pt;margin-top:-35pt;width:11in;height:612.75pt;z-index:-251640832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">
                <v:rect id="Rectangle 1894112807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975DF0" w14:paraId="3844E1C1" w14:textId="77777777" w:rsidTr="00C46B32">
        <w:trPr>
          <w:trHeight w:val="2716"/>
        </w:trPr>
        <w:tc>
          <w:tcPr>
            <w:tcW w:w="1439" w:type="dxa"/>
          </w:tcPr>
          <w:p w14:paraId="30607164" w14:textId="77777777" w:rsidR="00975DF0" w:rsidRDefault="00975DF0"/>
        </w:tc>
        <w:tc>
          <w:tcPr>
            <w:tcW w:w="11032" w:type="dxa"/>
            <w:gridSpan w:val="6"/>
            <w:vAlign w:val="center"/>
          </w:tcPr>
          <w:p w14:paraId="7EEADB99" w14:textId="77777777" w:rsidR="00975DF0" w:rsidRDefault="00975DF0" w:rsidP="00C46B32">
            <w:pPr>
              <w:pStyle w:val="Heading1"/>
              <w:jc w:val="right"/>
            </w:pPr>
            <w:sdt>
              <w:sdtPr>
                <w:id w:val="-460955510"/>
                <w:placeholder>
                  <w:docPart w:val="0869C999408C4AE781257EB6DDCA75E5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12F7675C" w14:textId="77777777" w:rsidR="00975DF0" w:rsidRDefault="00975DF0"/>
        </w:tc>
      </w:tr>
      <w:tr w:rsidR="00975DF0" w14:paraId="132F836E" w14:textId="77777777" w:rsidTr="00BE7829">
        <w:trPr>
          <w:trHeight w:val="430"/>
        </w:trPr>
        <w:tc>
          <w:tcPr>
            <w:tcW w:w="14390" w:type="dxa"/>
            <w:gridSpan w:val="9"/>
          </w:tcPr>
          <w:p w14:paraId="45957ED5" w14:textId="77777777" w:rsidR="00975DF0" w:rsidRDefault="00975DF0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6672" behindDoc="1" locked="0" layoutInCell="1" allowOverlap="1" wp14:anchorId="00C74E0C" wp14:editId="7909CD71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1428206675" name="Rectangle 142820667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ECBDBE4" id="Rectangle 1428206675" o:spid="_x0000_s1026" style="position:absolute;margin-left:254pt;margin-top:20.35pt;width:212pt;height:21pt;z-index:-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975DF0" w14:paraId="7CD1010A" w14:textId="77777777" w:rsidTr="00292168">
        <w:trPr>
          <w:trHeight w:val="408"/>
        </w:trPr>
        <w:tc>
          <w:tcPr>
            <w:tcW w:w="2878" w:type="dxa"/>
            <w:gridSpan w:val="2"/>
          </w:tcPr>
          <w:p w14:paraId="20D1C278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2A1E2F37" w14:textId="77777777" w:rsidR="00975DF0" w:rsidRPr="00292168" w:rsidRDefault="00975DF0" w:rsidP="00EE5A14">
            <w:pPr>
              <w:pStyle w:val="Heading2"/>
            </w:pPr>
            <w:sdt>
              <w:sdtPr>
                <w:id w:val="-623154265"/>
                <w:placeholder>
                  <w:docPart w:val="91BBC3C06BF246088E319CCB9A207E5A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63061E9B" w14:textId="77777777" w:rsidR="00975DF0" w:rsidRDefault="00975DF0"/>
        </w:tc>
      </w:tr>
      <w:tr w:rsidR="00975DF0" w14:paraId="203F10CE" w14:textId="77777777" w:rsidTr="00DA07D7">
        <w:trPr>
          <w:trHeight w:val="854"/>
        </w:trPr>
        <w:tc>
          <w:tcPr>
            <w:tcW w:w="14390" w:type="dxa"/>
            <w:gridSpan w:val="9"/>
          </w:tcPr>
          <w:p w14:paraId="7921C993" w14:textId="77777777" w:rsidR="00975DF0" w:rsidRDefault="00975DF0"/>
        </w:tc>
      </w:tr>
      <w:tr w:rsidR="00975DF0" w14:paraId="313B631C" w14:textId="77777777" w:rsidTr="00292168">
        <w:tc>
          <w:tcPr>
            <w:tcW w:w="1439" w:type="dxa"/>
          </w:tcPr>
          <w:p w14:paraId="2E7460D1" w14:textId="77777777" w:rsidR="00975DF0" w:rsidRDefault="00975DF0"/>
        </w:tc>
        <w:tc>
          <w:tcPr>
            <w:tcW w:w="11512" w:type="dxa"/>
            <w:gridSpan w:val="7"/>
          </w:tcPr>
          <w:p w14:paraId="41B2EB52" w14:textId="77777777" w:rsidR="00975DF0" w:rsidRDefault="00975DF0" w:rsidP="00DD00C7">
            <w:pPr>
              <w:pStyle w:val="Heading1Alt"/>
            </w:pPr>
            <w:r w:rsidRPr="00CB037E">
              <w:rPr>
                <w:noProof/>
              </w:rPr>
              <w:t>Mae Greenholt</w:t>
            </w:r>
          </w:p>
        </w:tc>
        <w:tc>
          <w:tcPr>
            <w:tcW w:w="1439" w:type="dxa"/>
          </w:tcPr>
          <w:p w14:paraId="07FA87E0" w14:textId="77777777" w:rsidR="00975DF0" w:rsidRDefault="00975DF0"/>
        </w:tc>
      </w:tr>
      <w:tr w:rsidR="00975DF0" w14:paraId="6F95DC3A" w14:textId="77777777" w:rsidTr="00292168">
        <w:tc>
          <w:tcPr>
            <w:tcW w:w="2878" w:type="dxa"/>
            <w:gridSpan w:val="2"/>
          </w:tcPr>
          <w:p w14:paraId="4E55EEA1" w14:textId="77777777" w:rsidR="00975DF0" w:rsidRDefault="00975DF0"/>
        </w:tc>
        <w:tc>
          <w:tcPr>
            <w:tcW w:w="2878" w:type="dxa"/>
            <w:gridSpan w:val="2"/>
          </w:tcPr>
          <w:p w14:paraId="51B07EF0" w14:textId="77777777" w:rsidR="00975DF0" w:rsidRDefault="00975DF0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77696" behindDoc="1" locked="0" layoutInCell="1" allowOverlap="1" wp14:anchorId="081B52E7" wp14:editId="1B4827AF">
                      <wp:simplePos x="0" y="0"/>
                      <wp:positionH relativeFrom="column">
                        <wp:posOffset>-120650</wp:posOffset>
                      </wp:positionH>
                      <wp:positionV relativeFrom="paragraph">
                        <wp:posOffset>193040</wp:posOffset>
                      </wp:positionV>
                      <wp:extent cx="5615940" cy="220980"/>
                      <wp:effectExtent l="0" t="0" r="3810" b="7620"/>
                      <wp:wrapNone/>
                      <wp:docPr id="170833360" name="Rectangle 170833360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5940" cy="22098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24C093" id="Rectangle 170833360" o:spid="_x0000_s1026" style="position:absolute;margin-left:-9.5pt;margin-top:15.2pt;width:442.2pt;height:17.4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7B029EF7" w14:textId="77777777" w:rsidR="00975DF0" w:rsidRDefault="00975DF0"/>
        </w:tc>
        <w:tc>
          <w:tcPr>
            <w:tcW w:w="2878" w:type="dxa"/>
          </w:tcPr>
          <w:p w14:paraId="2E996B82" w14:textId="77777777" w:rsidR="00975DF0" w:rsidRDefault="00975DF0"/>
        </w:tc>
        <w:tc>
          <w:tcPr>
            <w:tcW w:w="2878" w:type="dxa"/>
            <w:gridSpan w:val="3"/>
          </w:tcPr>
          <w:p w14:paraId="4EBE24C8" w14:textId="77777777" w:rsidR="00975DF0" w:rsidRDefault="00975DF0"/>
        </w:tc>
      </w:tr>
      <w:tr w:rsidR="00975DF0" w14:paraId="6305BDB8" w14:textId="77777777" w:rsidTr="00EE5A14">
        <w:trPr>
          <w:trHeight w:val="342"/>
        </w:trPr>
        <w:tc>
          <w:tcPr>
            <w:tcW w:w="2878" w:type="dxa"/>
            <w:gridSpan w:val="2"/>
          </w:tcPr>
          <w:p w14:paraId="632E9986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0DC49EA5" w14:textId="77777777" w:rsidR="00975DF0" w:rsidRDefault="00975DF0" w:rsidP="00EE5A14">
            <w:pPr>
              <w:pStyle w:val="Heading2"/>
            </w:pPr>
            <w:r>
              <w:t xml:space="preserve">HAS ACHIEVED RANK </w:t>
            </w:r>
            <w:r w:rsidRPr="00CB037E">
              <w:rPr>
                <w:noProof/>
              </w:rPr>
              <w:t>1</w:t>
            </w:r>
            <w:r>
              <w:t xml:space="preserve"> ON SPORTS DAY</w:t>
            </w:r>
          </w:p>
        </w:tc>
        <w:tc>
          <w:tcPr>
            <w:tcW w:w="2878" w:type="dxa"/>
            <w:gridSpan w:val="3"/>
          </w:tcPr>
          <w:p w14:paraId="4B06E82C" w14:textId="77777777" w:rsidR="00975DF0" w:rsidRDefault="00975DF0"/>
        </w:tc>
      </w:tr>
      <w:tr w:rsidR="00975DF0" w14:paraId="0A538819" w14:textId="77777777" w:rsidTr="005B09BE">
        <w:trPr>
          <w:trHeight w:val="412"/>
        </w:trPr>
        <w:tc>
          <w:tcPr>
            <w:tcW w:w="2878" w:type="dxa"/>
            <w:gridSpan w:val="2"/>
          </w:tcPr>
          <w:p w14:paraId="6E4C1E99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793EBCDA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6DFFF56" w14:textId="77777777" w:rsidR="00975DF0" w:rsidRDefault="00975DF0"/>
        </w:tc>
      </w:tr>
      <w:tr w:rsidR="00975DF0" w14:paraId="75FBC216" w14:textId="77777777" w:rsidTr="005B09BE">
        <w:trPr>
          <w:trHeight w:val="582"/>
        </w:trPr>
        <w:tc>
          <w:tcPr>
            <w:tcW w:w="2878" w:type="dxa"/>
            <w:gridSpan w:val="2"/>
          </w:tcPr>
          <w:p w14:paraId="4198D251" w14:textId="77777777" w:rsidR="00975DF0" w:rsidRDefault="00975DF0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1EC93FD9" w14:textId="77777777" w:rsidR="00975DF0" w:rsidRPr="005B09BE" w:rsidRDefault="00975DF0" w:rsidP="00EE5A14">
            <w:pPr>
              <w:pStyle w:val="Heading3"/>
            </w:pPr>
            <w:r w:rsidRPr="00CB037E">
              <w:rPr>
                <w:noProof/>
              </w:rPr>
              <w:t>Badminton</w:t>
            </w:r>
          </w:p>
        </w:tc>
        <w:tc>
          <w:tcPr>
            <w:tcW w:w="2878" w:type="dxa"/>
            <w:gridSpan w:val="3"/>
          </w:tcPr>
          <w:p w14:paraId="29A33A2E" w14:textId="77777777" w:rsidR="00975DF0" w:rsidRDefault="00975DF0"/>
        </w:tc>
      </w:tr>
      <w:tr w:rsidR="00975DF0" w14:paraId="42F6587C" w14:textId="77777777" w:rsidTr="005B09BE">
        <w:trPr>
          <w:trHeight w:val="666"/>
        </w:trPr>
        <w:tc>
          <w:tcPr>
            <w:tcW w:w="2878" w:type="dxa"/>
            <w:gridSpan w:val="2"/>
          </w:tcPr>
          <w:p w14:paraId="5651BBDA" w14:textId="77777777" w:rsidR="00975DF0" w:rsidRDefault="00975DF0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18A08FC3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62B7DF17" w14:textId="77777777" w:rsidR="00975DF0" w:rsidRDefault="00975DF0"/>
        </w:tc>
      </w:tr>
      <w:tr w:rsidR="00975DF0" w14:paraId="748CC77B" w14:textId="77777777" w:rsidTr="005B09BE">
        <w:trPr>
          <w:trHeight w:val="666"/>
        </w:trPr>
        <w:tc>
          <w:tcPr>
            <w:tcW w:w="1439" w:type="dxa"/>
          </w:tcPr>
          <w:p w14:paraId="7FAD72CC" w14:textId="77777777" w:rsidR="00975DF0" w:rsidRDefault="00975DF0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3C19EF93" w14:textId="77777777" w:rsidR="00975DF0" w:rsidRPr="005B09BE" w:rsidRDefault="00975DF0" w:rsidP="00EE5A14">
            <w:pPr>
              <w:jc w:val="center"/>
            </w:pPr>
            <w:sdt>
              <w:sdtPr>
                <w:id w:val="1262408906"/>
                <w:placeholder>
                  <w:docPart w:val="CB96ACB8FDB7468ABEA0C44D963A118B"/>
                </w:placeholder>
                <w15:appearance w15:val="hidden"/>
              </w:sdtPr>
              <w:sdtContent>
                <w:r>
                  <w:rPr>
                    <w:noProof/>
                  </w:rPr>
                  <w:t>5/7/2026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4A08B0CB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4A734625" w14:textId="77777777" w:rsidR="00975DF0" w:rsidRDefault="00975DF0" w:rsidP="00EE5A14">
            <w:pPr>
              <w:jc w:val="center"/>
            </w:pPr>
            <w:r>
              <w:t>GOPI Madam</w:t>
            </w:r>
          </w:p>
        </w:tc>
        <w:tc>
          <w:tcPr>
            <w:tcW w:w="1439" w:type="dxa"/>
          </w:tcPr>
          <w:p w14:paraId="4356D095" w14:textId="77777777" w:rsidR="00975DF0" w:rsidRDefault="00975DF0"/>
        </w:tc>
      </w:tr>
      <w:tr w:rsidR="00975DF0" w14:paraId="1ABB6FEC" w14:textId="77777777" w:rsidTr="005B09BE">
        <w:trPr>
          <w:trHeight w:val="490"/>
        </w:trPr>
        <w:tc>
          <w:tcPr>
            <w:tcW w:w="2878" w:type="dxa"/>
            <w:gridSpan w:val="2"/>
          </w:tcPr>
          <w:p w14:paraId="57CDB457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098C54C9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679D5B10" w14:textId="77777777" w:rsidR="00975DF0" w:rsidRDefault="00975DF0"/>
        </w:tc>
      </w:tr>
      <w:tr w:rsidR="00975DF0" w14:paraId="60C5AB22" w14:textId="77777777" w:rsidTr="005B09BE">
        <w:trPr>
          <w:trHeight w:val="985"/>
        </w:trPr>
        <w:tc>
          <w:tcPr>
            <w:tcW w:w="2878" w:type="dxa"/>
            <w:gridSpan w:val="2"/>
          </w:tcPr>
          <w:p w14:paraId="23C174EC" w14:textId="77777777" w:rsidR="00975DF0" w:rsidRDefault="00975DF0"/>
        </w:tc>
        <w:tc>
          <w:tcPr>
            <w:tcW w:w="2878" w:type="dxa"/>
            <w:gridSpan w:val="2"/>
            <w:vAlign w:val="center"/>
          </w:tcPr>
          <w:p w14:paraId="4FAF4073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114856E5" w14:textId="77777777" w:rsidR="00975DF0" w:rsidRPr="005B09BE" w:rsidRDefault="00975DF0" w:rsidP="00EE5A14">
            <w:pPr>
              <w:pStyle w:val="Heading2"/>
            </w:pPr>
            <w:r>
              <w:t>Darshan University</w:t>
            </w:r>
          </w:p>
        </w:tc>
        <w:tc>
          <w:tcPr>
            <w:tcW w:w="2878" w:type="dxa"/>
            <w:vAlign w:val="center"/>
          </w:tcPr>
          <w:p w14:paraId="1F3A3DE0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8647413" w14:textId="77777777" w:rsidR="00975DF0" w:rsidRDefault="00975DF0"/>
        </w:tc>
      </w:tr>
    </w:tbl>
    <w:p w14:paraId="1A4313F7" w14:textId="77777777" w:rsidR="00975DF0" w:rsidRDefault="00975DF0">
      <w:pPr>
        <w:sectPr w:rsidR="00975DF0" w:rsidSect="00975DF0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1A61B1B1" w14:textId="77777777" w:rsidR="00975DF0" w:rsidRDefault="00975DF0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79744" behindDoc="1" locked="0" layoutInCell="1" allowOverlap="1" wp14:anchorId="3A272E28" wp14:editId="0C22763F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1140733143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339069351" name="Rectangle 339069351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9023523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133178928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20404851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05890668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623369099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110694918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1236030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51991997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29766470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315108234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477666060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571076457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AA9087" id="Group 2" o:spid="_x0000_s1026" style="position:absolute;margin-left:-35pt;margin-top:-35pt;width:11in;height:612.75pt;z-index:-251636736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">
                <v:rect id="Rectangle 339069351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975DF0" w14:paraId="052886E9" w14:textId="77777777" w:rsidTr="00C46B32">
        <w:trPr>
          <w:trHeight w:val="2716"/>
        </w:trPr>
        <w:tc>
          <w:tcPr>
            <w:tcW w:w="1439" w:type="dxa"/>
          </w:tcPr>
          <w:p w14:paraId="30EA874D" w14:textId="77777777" w:rsidR="00975DF0" w:rsidRDefault="00975DF0"/>
        </w:tc>
        <w:tc>
          <w:tcPr>
            <w:tcW w:w="11032" w:type="dxa"/>
            <w:gridSpan w:val="6"/>
            <w:vAlign w:val="center"/>
          </w:tcPr>
          <w:p w14:paraId="30557110" w14:textId="77777777" w:rsidR="00975DF0" w:rsidRDefault="00975DF0" w:rsidP="00C46B32">
            <w:pPr>
              <w:pStyle w:val="Heading1"/>
              <w:jc w:val="right"/>
            </w:pPr>
            <w:sdt>
              <w:sdtPr>
                <w:id w:val="825561526"/>
                <w:placeholder>
                  <w:docPart w:val="3E9C55C2FA46476EA32F80015CB8DC89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58DF2F5A" w14:textId="77777777" w:rsidR="00975DF0" w:rsidRDefault="00975DF0"/>
        </w:tc>
      </w:tr>
      <w:tr w:rsidR="00975DF0" w14:paraId="7E82B394" w14:textId="77777777" w:rsidTr="00BE7829">
        <w:trPr>
          <w:trHeight w:val="430"/>
        </w:trPr>
        <w:tc>
          <w:tcPr>
            <w:tcW w:w="14390" w:type="dxa"/>
            <w:gridSpan w:val="9"/>
          </w:tcPr>
          <w:p w14:paraId="7ECC4BBE" w14:textId="77777777" w:rsidR="00975DF0" w:rsidRDefault="00975DF0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0768" behindDoc="1" locked="0" layoutInCell="1" allowOverlap="1" wp14:anchorId="211F0DD4" wp14:editId="3F6247AC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1431184377" name="Rectangle 1431184377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DB9696" id="Rectangle 1431184377" o:spid="_x0000_s1026" style="position:absolute;margin-left:254pt;margin-top:20.35pt;width:212pt;height:21pt;z-index:-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975DF0" w14:paraId="6C0D7D22" w14:textId="77777777" w:rsidTr="00292168">
        <w:trPr>
          <w:trHeight w:val="408"/>
        </w:trPr>
        <w:tc>
          <w:tcPr>
            <w:tcW w:w="2878" w:type="dxa"/>
            <w:gridSpan w:val="2"/>
          </w:tcPr>
          <w:p w14:paraId="773022D5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0CB53F24" w14:textId="77777777" w:rsidR="00975DF0" w:rsidRPr="00292168" w:rsidRDefault="00975DF0" w:rsidP="00EE5A14">
            <w:pPr>
              <w:pStyle w:val="Heading2"/>
            </w:pPr>
            <w:sdt>
              <w:sdtPr>
                <w:id w:val="-1172718744"/>
                <w:placeholder>
                  <w:docPart w:val="0DE649B96BFB492EB8E1990290D50252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20440200" w14:textId="77777777" w:rsidR="00975DF0" w:rsidRDefault="00975DF0"/>
        </w:tc>
      </w:tr>
      <w:tr w:rsidR="00975DF0" w14:paraId="2DB506E3" w14:textId="77777777" w:rsidTr="00DA07D7">
        <w:trPr>
          <w:trHeight w:val="854"/>
        </w:trPr>
        <w:tc>
          <w:tcPr>
            <w:tcW w:w="14390" w:type="dxa"/>
            <w:gridSpan w:val="9"/>
          </w:tcPr>
          <w:p w14:paraId="5C8677F6" w14:textId="77777777" w:rsidR="00975DF0" w:rsidRDefault="00975DF0"/>
        </w:tc>
      </w:tr>
      <w:tr w:rsidR="00975DF0" w14:paraId="3D0990D0" w14:textId="77777777" w:rsidTr="00292168">
        <w:tc>
          <w:tcPr>
            <w:tcW w:w="1439" w:type="dxa"/>
          </w:tcPr>
          <w:p w14:paraId="14D6093C" w14:textId="77777777" w:rsidR="00975DF0" w:rsidRDefault="00975DF0"/>
        </w:tc>
        <w:tc>
          <w:tcPr>
            <w:tcW w:w="11512" w:type="dxa"/>
            <w:gridSpan w:val="7"/>
          </w:tcPr>
          <w:p w14:paraId="722D034F" w14:textId="77777777" w:rsidR="00975DF0" w:rsidRDefault="00975DF0" w:rsidP="00DD00C7">
            <w:pPr>
              <w:pStyle w:val="Heading1Alt"/>
            </w:pPr>
            <w:r w:rsidRPr="00CB037E">
              <w:rPr>
                <w:noProof/>
              </w:rPr>
              <w:t>Dr. Debra Strosin</w:t>
            </w:r>
          </w:p>
        </w:tc>
        <w:tc>
          <w:tcPr>
            <w:tcW w:w="1439" w:type="dxa"/>
          </w:tcPr>
          <w:p w14:paraId="43E4D699" w14:textId="77777777" w:rsidR="00975DF0" w:rsidRDefault="00975DF0"/>
        </w:tc>
      </w:tr>
      <w:tr w:rsidR="00975DF0" w14:paraId="5399C724" w14:textId="77777777" w:rsidTr="00292168">
        <w:tc>
          <w:tcPr>
            <w:tcW w:w="2878" w:type="dxa"/>
            <w:gridSpan w:val="2"/>
          </w:tcPr>
          <w:p w14:paraId="33053E40" w14:textId="77777777" w:rsidR="00975DF0" w:rsidRDefault="00975DF0"/>
        </w:tc>
        <w:tc>
          <w:tcPr>
            <w:tcW w:w="2878" w:type="dxa"/>
            <w:gridSpan w:val="2"/>
          </w:tcPr>
          <w:p w14:paraId="6B31EA0D" w14:textId="77777777" w:rsidR="00975DF0" w:rsidRDefault="00975DF0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1792" behindDoc="1" locked="0" layoutInCell="1" allowOverlap="1" wp14:anchorId="38645A2A" wp14:editId="7CE3DE70">
                      <wp:simplePos x="0" y="0"/>
                      <wp:positionH relativeFrom="column">
                        <wp:posOffset>-120650</wp:posOffset>
                      </wp:positionH>
                      <wp:positionV relativeFrom="paragraph">
                        <wp:posOffset>193040</wp:posOffset>
                      </wp:positionV>
                      <wp:extent cx="5615940" cy="220980"/>
                      <wp:effectExtent l="0" t="0" r="3810" b="7620"/>
                      <wp:wrapNone/>
                      <wp:docPr id="295957609" name="Rectangle 295957609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5940" cy="22098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C00528" id="Rectangle 295957609" o:spid="_x0000_s1026" style="position:absolute;margin-left:-9.5pt;margin-top:15.2pt;width:442.2pt;height:17.4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74ECD587" w14:textId="77777777" w:rsidR="00975DF0" w:rsidRDefault="00975DF0"/>
        </w:tc>
        <w:tc>
          <w:tcPr>
            <w:tcW w:w="2878" w:type="dxa"/>
          </w:tcPr>
          <w:p w14:paraId="3CC88FF5" w14:textId="77777777" w:rsidR="00975DF0" w:rsidRDefault="00975DF0"/>
        </w:tc>
        <w:tc>
          <w:tcPr>
            <w:tcW w:w="2878" w:type="dxa"/>
            <w:gridSpan w:val="3"/>
          </w:tcPr>
          <w:p w14:paraId="754783D7" w14:textId="77777777" w:rsidR="00975DF0" w:rsidRDefault="00975DF0"/>
        </w:tc>
      </w:tr>
      <w:tr w:rsidR="00975DF0" w14:paraId="70CC4460" w14:textId="77777777" w:rsidTr="00EE5A14">
        <w:trPr>
          <w:trHeight w:val="342"/>
        </w:trPr>
        <w:tc>
          <w:tcPr>
            <w:tcW w:w="2878" w:type="dxa"/>
            <w:gridSpan w:val="2"/>
          </w:tcPr>
          <w:p w14:paraId="4D79899E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4AA14E8F" w14:textId="77777777" w:rsidR="00975DF0" w:rsidRDefault="00975DF0" w:rsidP="00EE5A14">
            <w:pPr>
              <w:pStyle w:val="Heading2"/>
            </w:pPr>
            <w:r>
              <w:t xml:space="preserve">HAS ACHIEVED RANK </w:t>
            </w:r>
            <w:r w:rsidRPr="00CB037E">
              <w:rPr>
                <w:noProof/>
              </w:rPr>
              <w:t>2</w:t>
            </w:r>
            <w:r>
              <w:t xml:space="preserve"> ON SPORTS DAY</w:t>
            </w:r>
          </w:p>
        </w:tc>
        <w:tc>
          <w:tcPr>
            <w:tcW w:w="2878" w:type="dxa"/>
            <w:gridSpan w:val="3"/>
          </w:tcPr>
          <w:p w14:paraId="294FADD3" w14:textId="77777777" w:rsidR="00975DF0" w:rsidRDefault="00975DF0"/>
        </w:tc>
      </w:tr>
      <w:tr w:rsidR="00975DF0" w14:paraId="10FFB8E2" w14:textId="77777777" w:rsidTr="005B09BE">
        <w:trPr>
          <w:trHeight w:val="412"/>
        </w:trPr>
        <w:tc>
          <w:tcPr>
            <w:tcW w:w="2878" w:type="dxa"/>
            <w:gridSpan w:val="2"/>
          </w:tcPr>
          <w:p w14:paraId="67681713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1F4A2C04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B874F72" w14:textId="77777777" w:rsidR="00975DF0" w:rsidRDefault="00975DF0"/>
        </w:tc>
      </w:tr>
      <w:tr w:rsidR="00975DF0" w14:paraId="30FA4E68" w14:textId="77777777" w:rsidTr="005B09BE">
        <w:trPr>
          <w:trHeight w:val="582"/>
        </w:trPr>
        <w:tc>
          <w:tcPr>
            <w:tcW w:w="2878" w:type="dxa"/>
            <w:gridSpan w:val="2"/>
          </w:tcPr>
          <w:p w14:paraId="3D64824E" w14:textId="77777777" w:rsidR="00975DF0" w:rsidRDefault="00975DF0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53E7B9C2" w14:textId="77777777" w:rsidR="00975DF0" w:rsidRPr="005B09BE" w:rsidRDefault="00975DF0" w:rsidP="00EE5A14">
            <w:pPr>
              <w:pStyle w:val="Heading3"/>
            </w:pPr>
            <w:r w:rsidRPr="00CB037E">
              <w:rPr>
                <w:noProof/>
              </w:rPr>
              <w:t>Badminton</w:t>
            </w:r>
          </w:p>
        </w:tc>
        <w:tc>
          <w:tcPr>
            <w:tcW w:w="2878" w:type="dxa"/>
            <w:gridSpan w:val="3"/>
          </w:tcPr>
          <w:p w14:paraId="7BCE35FE" w14:textId="77777777" w:rsidR="00975DF0" w:rsidRDefault="00975DF0"/>
        </w:tc>
      </w:tr>
      <w:tr w:rsidR="00975DF0" w14:paraId="268F0B94" w14:textId="77777777" w:rsidTr="005B09BE">
        <w:trPr>
          <w:trHeight w:val="666"/>
        </w:trPr>
        <w:tc>
          <w:tcPr>
            <w:tcW w:w="2878" w:type="dxa"/>
            <w:gridSpan w:val="2"/>
          </w:tcPr>
          <w:p w14:paraId="0D9EAC73" w14:textId="77777777" w:rsidR="00975DF0" w:rsidRDefault="00975DF0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1B4A61E4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0F9A1E74" w14:textId="77777777" w:rsidR="00975DF0" w:rsidRDefault="00975DF0"/>
        </w:tc>
      </w:tr>
      <w:tr w:rsidR="00975DF0" w14:paraId="2593DB94" w14:textId="77777777" w:rsidTr="005B09BE">
        <w:trPr>
          <w:trHeight w:val="666"/>
        </w:trPr>
        <w:tc>
          <w:tcPr>
            <w:tcW w:w="1439" w:type="dxa"/>
          </w:tcPr>
          <w:p w14:paraId="58BBF286" w14:textId="77777777" w:rsidR="00975DF0" w:rsidRDefault="00975DF0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3D53DCA4" w14:textId="77777777" w:rsidR="00975DF0" w:rsidRPr="005B09BE" w:rsidRDefault="00975DF0" w:rsidP="00EE5A14">
            <w:pPr>
              <w:jc w:val="center"/>
            </w:pPr>
            <w:sdt>
              <w:sdtPr>
                <w:id w:val="-612360002"/>
                <w:placeholder>
                  <w:docPart w:val="7D344E9C9C3B4A7DA8C699C479280492"/>
                </w:placeholder>
                <w15:appearance w15:val="hidden"/>
              </w:sdtPr>
              <w:sdtContent>
                <w:r>
                  <w:rPr>
                    <w:noProof/>
                  </w:rPr>
                  <w:t>5/7/2026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554450E0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38DF7E49" w14:textId="77777777" w:rsidR="00975DF0" w:rsidRDefault="00975DF0" w:rsidP="00EE5A14">
            <w:pPr>
              <w:jc w:val="center"/>
            </w:pPr>
            <w:r>
              <w:t>GOPI Madam</w:t>
            </w:r>
          </w:p>
        </w:tc>
        <w:tc>
          <w:tcPr>
            <w:tcW w:w="1439" w:type="dxa"/>
          </w:tcPr>
          <w:p w14:paraId="70FC9959" w14:textId="77777777" w:rsidR="00975DF0" w:rsidRDefault="00975DF0"/>
        </w:tc>
      </w:tr>
      <w:tr w:rsidR="00975DF0" w14:paraId="6241275A" w14:textId="77777777" w:rsidTr="005B09BE">
        <w:trPr>
          <w:trHeight w:val="490"/>
        </w:trPr>
        <w:tc>
          <w:tcPr>
            <w:tcW w:w="2878" w:type="dxa"/>
            <w:gridSpan w:val="2"/>
          </w:tcPr>
          <w:p w14:paraId="345B7424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33834579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4E0CF5DE" w14:textId="77777777" w:rsidR="00975DF0" w:rsidRDefault="00975DF0"/>
        </w:tc>
      </w:tr>
      <w:tr w:rsidR="00975DF0" w14:paraId="27D11C14" w14:textId="77777777" w:rsidTr="005B09BE">
        <w:trPr>
          <w:trHeight w:val="985"/>
        </w:trPr>
        <w:tc>
          <w:tcPr>
            <w:tcW w:w="2878" w:type="dxa"/>
            <w:gridSpan w:val="2"/>
          </w:tcPr>
          <w:p w14:paraId="788FA280" w14:textId="77777777" w:rsidR="00975DF0" w:rsidRDefault="00975DF0"/>
        </w:tc>
        <w:tc>
          <w:tcPr>
            <w:tcW w:w="2878" w:type="dxa"/>
            <w:gridSpan w:val="2"/>
            <w:vAlign w:val="center"/>
          </w:tcPr>
          <w:p w14:paraId="3959FD8A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4C60667B" w14:textId="77777777" w:rsidR="00975DF0" w:rsidRPr="005B09BE" w:rsidRDefault="00975DF0" w:rsidP="00EE5A14">
            <w:pPr>
              <w:pStyle w:val="Heading2"/>
            </w:pPr>
            <w:r>
              <w:t>Darshan University</w:t>
            </w:r>
          </w:p>
        </w:tc>
        <w:tc>
          <w:tcPr>
            <w:tcW w:w="2878" w:type="dxa"/>
            <w:vAlign w:val="center"/>
          </w:tcPr>
          <w:p w14:paraId="2948643C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593A2CAF" w14:textId="77777777" w:rsidR="00975DF0" w:rsidRDefault="00975DF0"/>
        </w:tc>
      </w:tr>
    </w:tbl>
    <w:p w14:paraId="1C2EF153" w14:textId="77777777" w:rsidR="00975DF0" w:rsidRDefault="00975DF0">
      <w:pPr>
        <w:sectPr w:rsidR="00975DF0" w:rsidSect="00975DF0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4FECD09F" w14:textId="77777777" w:rsidR="00975DF0" w:rsidRDefault="00975DF0" w:rsidP="0025656E">
      <w:pPr>
        <w:pStyle w:val="GraphicAnchor"/>
      </w:pPr>
      <w:r w:rsidRPr="00C46B32">
        <w:rPr>
          <w:noProof/>
          <w:lang w:val="en-AU" w:eastAsia="en-AU"/>
        </w:rPr>
        <w:lastRenderedPageBreak/>
        <mc:AlternateContent>
          <mc:Choice Requires="wpg">
            <w:drawing>
              <wp:anchor distT="0" distB="0" distL="114300" distR="114300" simplePos="0" relativeHeight="251683840" behindDoc="1" locked="0" layoutInCell="1" allowOverlap="1" wp14:anchorId="4CD95F14" wp14:editId="4A216DCA">
                <wp:simplePos x="0" y="0"/>
                <wp:positionH relativeFrom="column">
                  <wp:posOffset>-444500</wp:posOffset>
                </wp:positionH>
                <wp:positionV relativeFrom="paragraph">
                  <wp:posOffset>-444500</wp:posOffset>
                </wp:positionV>
                <wp:extent cx="10058401" cy="7782054"/>
                <wp:effectExtent l="0" t="0" r="0" b="3175"/>
                <wp:wrapNone/>
                <wp:docPr id="900740213" name="Group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58401" cy="7782054"/>
                          <a:chOff x="0" y="0"/>
                          <a:chExt cx="10058401" cy="7782054"/>
                        </a:xfrm>
                      </wpg:grpSpPr>
                      <wps:wsp>
                        <wps:cNvPr id="33004669" name="Rectangle 33004669" title="Background Placeholder"/>
                        <wps:cNvSpPr/>
                        <wps:spPr>
                          <a:xfrm>
                            <a:off x="2" y="0"/>
                            <a:ext cx="10057130" cy="777113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25400" cap="flat">
                            <a:noFill/>
                            <a:prstDash val="solid"/>
                            <a:miter lim="400000"/>
                          </a:ln>
                          <a:effectLst/>
                          <a:sp3d/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 rot="0" spcFirstLastPara="1" vert="horz" wrap="square" lIns="38100" tIns="38100" rIns="38100" bIns="38100" numCol="1" spcCol="3810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20889736" name="Shape"/>
                        <wps:cNvSpPr/>
                        <wps:spPr>
                          <a:xfrm>
                            <a:off x="228600" y="0"/>
                            <a:ext cx="3652522" cy="181229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10725" y="0"/>
                                </a:moveTo>
                                <a:lnTo>
                                  <a:pt x="0" y="21600"/>
                                </a:lnTo>
                                <a:lnTo>
                                  <a:pt x="10883" y="2160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112690200" name="Shape"/>
                        <wps:cNvSpPr/>
                        <wps:spPr>
                          <a:xfrm>
                            <a:off x="508000" y="711201"/>
                            <a:ext cx="8183881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17" y="0"/>
                                </a:lnTo>
                                <a:lnTo>
                                  <a:pt x="17" y="21579"/>
                                </a:lnTo>
                                <a:lnTo>
                                  <a:pt x="21600" y="2157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270195812" name="Shape"/>
                        <wps:cNvSpPr/>
                        <wps:spPr>
                          <a:xfrm>
                            <a:off x="558800" y="711201"/>
                            <a:ext cx="7997190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0" y="21600"/>
                                </a:lnTo>
                                <a:lnTo>
                                  <a:pt x="0" y="0"/>
                                </a:lnTo>
                                <a:lnTo>
                                  <a:pt x="51" y="0"/>
                                </a:lnTo>
                                <a:lnTo>
                                  <a:pt x="51" y="21537"/>
                                </a:lnTo>
                                <a:lnTo>
                                  <a:pt x="21600" y="2153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059367246" name="Shape"/>
                        <wps:cNvSpPr/>
                        <wps:spPr>
                          <a:xfrm>
                            <a:off x="1816101" y="457201"/>
                            <a:ext cx="7750810" cy="653288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82" y="21600"/>
                                </a:lnTo>
                                <a:lnTo>
                                  <a:pt x="21582" y="17"/>
                                </a:lnTo>
                                <a:lnTo>
                                  <a:pt x="0" y="17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294841120" name="Shape"/>
                        <wps:cNvSpPr/>
                        <wps:spPr>
                          <a:xfrm>
                            <a:off x="2070100" y="495301"/>
                            <a:ext cx="7446011" cy="64884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545" y="21600"/>
                                </a:lnTo>
                                <a:lnTo>
                                  <a:pt x="21545" y="63"/>
                                </a:lnTo>
                                <a:lnTo>
                                  <a:pt x="0" y="63"/>
                                </a:lnTo>
                                <a:lnTo>
                                  <a:pt x="0" y="0"/>
                                </a:lnTo>
                                <a:lnTo>
                                  <a:pt x="21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08A37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574717209" name="Triangle"/>
                        <wps:cNvSpPr/>
                        <wps:spPr>
                          <a:xfrm>
                            <a:off x="0" y="0"/>
                            <a:ext cx="3106422" cy="3106422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459502545" name="Shape"/>
                        <wps:cNvSpPr/>
                        <wps:spPr>
                          <a:xfrm>
                            <a:off x="0" y="838200"/>
                            <a:ext cx="1549401" cy="154940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9260" y="0"/>
                                </a:lnTo>
                                <a:lnTo>
                                  <a:pt x="0" y="926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784250379" name="Shape"/>
                        <wps:cNvSpPr/>
                        <wps:spPr>
                          <a:xfrm>
                            <a:off x="520701" y="6997193"/>
                            <a:ext cx="3450591" cy="78486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6687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913" y="0"/>
                                </a:lnTo>
                                <a:close/>
                              </a:path>
                            </a:pathLst>
                          </a:custGeom>
                          <a:gradFill flip="none" rotWithShape="1"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0" scaled="1"/>
                            <a:tileRect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993836738" name="Shape"/>
                        <wps:cNvSpPr/>
                        <wps:spPr>
                          <a:xfrm>
                            <a:off x="2222500" y="7428992"/>
                            <a:ext cx="1871981" cy="34925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7570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403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963391229" name="Shape"/>
                        <wps:cNvSpPr/>
                        <wps:spPr>
                          <a:xfrm>
                            <a:off x="6604000" y="6628893"/>
                            <a:ext cx="2673351" cy="115062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0" y="21600"/>
                                </a:moveTo>
                                <a:lnTo>
                                  <a:pt x="12303" y="21600"/>
                                </a:lnTo>
                                <a:lnTo>
                                  <a:pt x="21600" y="0"/>
                                </a:lnTo>
                                <a:lnTo>
                                  <a:pt x="92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tx1">
                              <a:lumMod val="85000"/>
                              <a:lumOff val="15000"/>
                              <a:alpha val="90000"/>
                            </a:schemeClr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71057280" name="Triangle"/>
                        <wps:cNvSpPr/>
                        <wps:spPr>
                          <a:xfrm>
                            <a:off x="7493001" y="5207001"/>
                            <a:ext cx="2565400" cy="2565400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0"/>
                                </a:moveTo>
                                <a:lnTo>
                                  <a:pt x="0" y="21600"/>
                                </a:lnTo>
                                <a:lnTo>
                                  <a:pt x="21600" y="21600"/>
                                </a:lnTo>
                                <a:close/>
                              </a:path>
                            </a:pathLst>
                          </a:custGeom>
                          <a:gradFill>
                            <a:gsLst>
                              <a:gs pos="0">
                                <a:schemeClr val="accent1"/>
                              </a:gs>
                              <a:gs pos="50000">
                                <a:schemeClr val="accent3"/>
                              </a:gs>
                              <a:gs pos="100000">
                                <a:schemeClr val="accent1"/>
                              </a:gs>
                              <a:gs pos="70000">
                                <a:schemeClr val="accent2"/>
                              </a:gs>
                              <a:gs pos="30000">
                                <a:schemeClr val="accent2"/>
                              </a:gs>
                            </a:gsLst>
                            <a:lin ang="8100000" scaled="1"/>
                          </a:gra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  <wps:wsp>
                        <wps:cNvPr id="1359012618" name="Triangle"/>
                        <wps:cNvSpPr/>
                        <wps:spPr>
                          <a:xfrm>
                            <a:off x="9182101" y="6896101"/>
                            <a:ext cx="875031" cy="875031"/>
                          </a:xfrm>
                          <a:custGeom>
                            <a:avLst/>
                            <a:gdLst/>
                            <a:ahLst/>
                            <a:cxnLst>
                              <a:cxn ang="0">
                                <a:pos x="wd2" y="hd2"/>
                              </a:cxn>
                              <a:cxn ang="5400000">
                                <a:pos x="wd2" y="hd2"/>
                              </a:cxn>
                              <a:cxn ang="10800000">
                                <a:pos x="wd2" y="hd2"/>
                              </a:cxn>
                              <a:cxn ang="16200000">
                                <a:pos x="wd2" y="hd2"/>
                              </a:cxn>
                            </a:cxnLst>
                            <a:rect l="0" t="0" r="r" b="b"/>
                            <a:pathLst>
                              <a:path w="21600" h="21600" extrusionOk="0">
                                <a:moveTo>
                                  <a:pt x="21600" y="21600"/>
                                </a:moveTo>
                                <a:lnTo>
                                  <a:pt x="21600" y="0"/>
                                </a:lnTo>
                                <a:lnTo>
                                  <a:pt x="0" y="2160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  <a:ln w="12700">
                            <a:miter lim="400000"/>
                          </a:ln>
                        </wps:spPr>
                        <wps:bodyPr lIns="38100" tIns="38100" rIns="38100" bIns="38100" anchor="ctr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B3CB4A9" id="Group 2" o:spid="_x0000_s1026" style="position:absolute;margin-left:-35pt;margin-top:-35pt;width:11in;height:612.75pt;z-index:-251632640" coordsize="100584,778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">
                <v:rect id="Rectangle 33004669" o:spid="_x0000_s1027" style="position:absolute;width:100571;height:77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" fillcolor="white [3212]" stroked="f" strokeweight="2pt">
                  <v:stroke miterlimit="4"/>
                  <v:textbox inset="3pt,3pt,3pt,3pt"/>
                </v:rect>
                <v:shape id="Shape" o:spid="_x0000_s1028" style="position:absolute;left:2286;width:36525;height:18122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" path="m10725,l,21600r10883,l21600,,10725,xe" fillcolor="#272727 [2749]" stroked="f" strokeweight="1pt">
                  <v:fill opacity="59110f"/>
                  <v:stroke miterlimit="4" joinstyle="miter"/>
                  <v:path arrowok="t" o:extrusionok="f" o:connecttype="custom" o:connectlocs="1826261,906146;1826261,906146;1826261,906146;1826261,906146" o:connectangles="0,90,180,270"/>
                </v:shape>
                <v:shape id="Shape" o:spid="_x0000_s1029" style="position:absolute;left:5080;top:7112;width:8183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" path="m21600,21600l,21600,,,17,r,21579l21600,21579r,21xe" fillcolor="#c08a37" stroked="f" strokeweight="1pt">
                  <v:stroke miterlimit="4" joinstyle="miter"/>
                  <v:path arrowok="t" o:extrusionok="f" o:connecttype="custom" o:connectlocs="4091941,3266441;4091941,3266441;4091941,3266441;4091941,3266441" o:connectangles="0,90,180,270"/>
                </v:shape>
                <v:shape id="Shape" o:spid="_x0000_s1030" style="position:absolute;left:5588;top:7112;width:79971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" path="m21600,21600l,21600,,,51,r,21537l21600,21537r,63xe" fillcolor="#c08a37" stroked="f" strokeweight="1pt">
                  <v:stroke miterlimit="4" joinstyle="miter"/>
                  <v:path arrowok="t" o:extrusionok="f" o:connecttype="custom" o:connectlocs="3998595,3244216;3998595,3244216;3998595,3244216;3998595,3244216" o:connectangles="0,90,180,270"/>
                </v:shape>
                <v:shape id="Shape" o:spid="_x0000_s1031" style="position:absolute;left:18161;top:4572;width:77508;height:65328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" path="m21600,21600r-18,l21582,17,,17,,,21600,r,21600xe" fillcolor="#c08a37" stroked="f" strokeweight="1pt">
                  <v:stroke miterlimit="4" joinstyle="miter"/>
                  <v:path arrowok="t" o:extrusionok="f" o:connecttype="custom" o:connectlocs="3875405,3266441;3875405,3266441;3875405,3266441;3875405,3266441" o:connectangles="0,90,180,270"/>
                </v:shape>
                <v:shape id="Shape" o:spid="_x0000_s1032" style="position:absolute;left:20701;top:4953;width:74460;height:6488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" path="m21600,21600r-55,l21545,63,,63,,,21600,r,21600xe" fillcolor="#c08a37" stroked="f" strokeweight="1pt">
                  <v:stroke miterlimit="4" joinstyle="miter"/>
                  <v:path arrowok="t" o:extrusionok="f" o:connecttype="custom" o:connectlocs="3723006,3244216;3723006,3244216;3723006,3244216;3723006,3244216" o:connectangles="0,90,180,270"/>
                </v:shape>
                <v:shape id="Triangle" o:spid="_x0000_s1033" style="position:absolute;width:31064;height:3106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" path="m,21600l21600,,,,,21600xe" fillcolor="#c08937 [3204]" stroked="f" strokeweight="1pt">
                  <v:fill color2="#c08937 [3204]" rotate="t" angle="315" colors="0 #c08937;19661f #f6dc75;.5 #f6e29c;45875f #f6dc75;1 #c08937" focus="100%" type="gradient"/>
                  <v:stroke miterlimit="4" joinstyle="miter"/>
                  <v:path arrowok="t" o:extrusionok="f" o:connecttype="custom" o:connectlocs="1553211,1553211;1553211,1553211;1553211,1553211;1553211,1553211" o:connectangles="0,90,180,270"/>
                </v:shape>
                <v:shape id="Shape" o:spid="_x0000_s1034" style="position:absolute;top:8382;width:15494;height:1549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" path="m,21600l21600,,9260,,,9260,,21600xe" fillcolor="#272727 [2749]" stroked="f" strokeweight="1pt">
                  <v:fill opacity="59110f"/>
                  <v:stroke miterlimit="4" joinstyle="miter"/>
                  <v:path arrowok="t" o:extrusionok="f" o:connecttype="custom" o:connectlocs="774701,774701;774701,774701;774701,774701;774701,774701" o:connectangles="0,90,180,270"/>
                </v:shape>
                <v:shape id="Shape" o:spid="_x0000_s1035" style="position:absolute;left:5207;top:69971;width:34505;height:7849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" path="m,21600r16687,l21600,,4913,,,21600xe" fillcolor="#c08937 [3204]" stroked="f" strokeweight="1pt">
                  <v:fill color2="#c08937 [3204]" rotate="t" angle="90" colors="0 #c08937;19661f #f6dc75;.5 #f6e29c;45875f #f6dc75;1 #c08937" focus="100%" type="gradient"/>
                  <v:stroke miterlimit="4" joinstyle="miter"/>
                  <v:path arrowok="t" o:extrusionok="f" o:connecttype="custom" o:connectlocs="1725296,392431;1725296,392431;1725296,392431;1725296,392431" o:connectangles="0,90,180,270"/>
                </v:shape>
                <v:shape id="Shape" o:spid="_x0000_s1036" style="position:absolute;left:22225;top:74289;width:18719;height:3493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" path="m,21600r17570,l21600,,4030,,,21600xe" fillcolor="#272727 [2749]" stroked="f" strokeweight="1pt">
                  <v:fill opacity="59110f"/>
                  <v:stroke miterlimit="4" joinstyle="miter"/>
                  <v:path arrowok="t" o:extrusionok="f" o:connecttype="custom" o:connectlocs="935991,174626;935991,174626;935991,174626;935991,174626" o:connectangles="0,90,180,270"/>
                </v:shape>
                <v:shape id="Shape" o:spid="_x0000_s1037" style="position:absolute;left:66040;top:66288;width:26733;height:11507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" path="m,21600r12303,l21600,,9297,,,21600xe" fillcolor="#272727 [2749]" stroked="f" strokeweight="1pt">
                  <v:fill opacity="59110f"/>
                  <v:stroke miterlimit="4" joinstyle="miter"/>
                  <v:path arrowok="t" o:extrusionok="f" o:connecttype="custom" o:connectlocs="1336676,575310;1336676,575310;1336676,575310;1336676,575310" o:connectangles="0,90,180,270"/>
                </v:shape>
                <v:shape id="Triangle" o:spid="_x0000_s1038" style="position:absolute;left:74930;top:52070;width:25654;height:25654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" path="m21600,l,21600r21600,l21600,xe" fillcolor="#c08937 [3204]" stroked="f" strokeweight="1pt">
                  <v:fill color2="#c08937 [3204]" angle="315" colors="0 #c08937;19661f #f6dc75;.5 #f6e29c;45875f #f6dc75;1 #c08937" focus="100%" type="gradient"/>
                  <v:stroke miterlimit="4" joinstyle="miter"/>
                  <v:path arrowok="t" o:extrusionok="f" o:connecttype="custom" o:connectlocs="1282700,1282700;1282700,1282700;1282700,1282700;1282700,1282700" o:connectangles="0,90,180,270"/>
                </v:shape>
                <v:shape id="Triangle" o:spid="_x0000_s1039" style="position:absolute;left:91821;top:68961;width:8750;height:8750;visibility:visible;mso-wrap-style:square;v-text-anchor:middle" coordsize="21600,216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" path="m21600,21600l21600,,,21600r21600,xe" fillcolor="#ddd" stroked="f" strokeweight="1pt">
                  <v:stroke miterlimit="4" joinstyle="miter"/>
                  <v:path arrowok="t" o:extrusionok="f" o:connecttype="custom" o:connectlocs="437516,437516;437516,437516;437516,437516;437516,437516" o:connectangles="0,90,180,270"/>
                </v:shape>
              </v:group>
            </w:pict>
          </mc:Fallback>
        </mc:AlternateContent>
      </w:r>
    </w:p>
    <w:tbl>
      <w:tblPr>
        <w:tblW w:w="0" w:type="auto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439"/>
        <w:gridCol w:w="1439"/>
        <w:gridCol w:w="1439"/>
        <w:gridCol w:w="1439"/>
        <w:gridCol w:w="2878"/>
        <w:gridCol w:w="2878"/>
        <w:gridCol w:w="959"/>
        <w:gridCol w:w="480"/>
        <w:gridCol w:w="1439"/>
      </w:tblGrid>
      <w:tr w:rsidR="00975DF0" w14:paraId="268883B4" w14:textId="77777777" w:rsidTr="00C46B32">
        <w:trPr>
          <w:trHeight w:val="2716"/>
        </w:trPr>
        <w:tc>
          <w:tcPr>
            <w:tcW w:w="1439" w:type="dxa"/>
          </w:tcPr>
          <w:p w14:paraId="4B0C4AF0" w14:textId="77777777" w:rsidR="00975DF0" w:rsidRDefault="00975DF0"/>
        </w:tc>
        <w:tc>
          <w:tcPr>
            <w:tcW w:w="11032" w:type="dxa"/>
            <w:gridSpan w:val="6"/>
            <w:vAlign w:val="center"/>
          </w:tcPr>
          <w:p w14:paraId="31A3B799" w14:textId="77777777" w:rsidR="00975DF0" w:rsidRDefault="00975DF0" w:rsidP="00C46B32">
            <w:pPr>
              <w:pStyle w:val="Heading1"/>
              <w:jc w:val="right"/>
            </w:pPr>
            <w:sdt>
              <w:sdtPr>
                <w:id w:val="-798455681"/>
                <w:placeholder>
                  <w:docPart w:val="8802E6ADC1C2422996BAFF9BC9DC2040"/>
                </w:placeholder>
                <w:temporary/>
                <w:showingPlcHdr/>
                <w15:appearance w15:val="hidden"/>
              </w:sdtPr>
              <w:sdtContent>
                <w:r w:rsidRPr="00366216">
                  <w:t>CERTIFICATE</w:t>
                </w:r>
                <w:r w:rsidRPr="00366216">
                  <w:br/>
                  <w:t>of ACHIEVEMENT</w:t>
                </w:r>
              </w:sdtContent>
            </w:sdt>
          </w:p>
        </w:tc>
        <w:tc>
          <w:tcPr>
            <w:tcW w:w="1919" w:type="dxa"/>
            <w:gridSpan w:val="2"/>
          </w:tcPr>
          <w:p w14:paraId="70C73D53" w14:textId="77777777" w:rsidR="00975DF0" w:rsidRDefault="00975DF0"/>
        </w:tc>
      </w:tr>
      <w:tr w:rsidR="00975DF0" w14:paraId="24BA59AA" w14:textId="77777777" w:rsidTr="00BE7829">
        <w:trPr>
          <w:trHeight w:val="430"/>
        </w:trPr>
        <w:tc>
          <w:tcPr>
            <w:tcW w:w="14390" w:type="dxa"/>
            <w:gridSpan w:val="9"/>
          </w:tcPr>
          <w:p w14:paraId="5E314F41" w14:textId="77777777" w:rsidR="00975DF0" w:rsidRDefault="00975DF0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4864" behindDoc="1" locked="0" layoutInCell="1" allowOverlap="1" wp14:anchorId="7F7DAAF5" wp14:editId="13146B46">
                      <wp:simplePos x="0" y="0"/>
                      <wp:positionH relativeFrom="column">
                        <wp:posOffset>3225800</wp:posOffset>
                      </wp:positionH>
                      <wp:positionV relativeFrom="paragraph">
                        <wp:posOffset>258445</wp:posOffset>
                      </wp:positionV>
                      <wp:extent cx="2692400" cy="266700"/>
                      <wp:effectExtent l="0" t="0" r="0" b="0"/>
                      <wp:wrapNone/>
                      <wp:docPr id="365331271" name="Rectangle 365331271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692400" cy="26670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CFDF844" id="Rectangle 365331271" o:spid="_x0000_s1026" style="position:absolute;margin-left:254pt;margin-top:20.35pt;width:212pt;height:21pt;z-index:-251631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style="mso-fit-shape-to-text:t" inset="3pt,3pt,3pt,3pt"/>
                    </v:rect>
                  </w:pict>
                </mc:Fallback>
              </mc:AlternateContent>
            </w:r>
          </w:p>
        </w:tc>
      </w:tr>
      <w:tr w:rsidR="00975DF0" w14:paraId="3A6A8B62" w14:textId="77777777" w:rsidTr="00292168">
        <w:trPr>
          <w:trHeight w:val="408"/>
        </w:trPr>
        <w:tc>
          <w:tcPr>
            <w:tcW w:w="2878" w:type="dxa"/>
            <w:gridSpan w:val="2"/>
          </w:tcPr>
          <w:p w14:paraId="1C0E9B90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77729DC1" w14:textId="77777777" w:rsidR="00975DF0" w:rsidRPr="00292168" w:rsidRDefault="00975DF0" w:rsidP="00EE5A14">
            <w:pPr>
              <w:pStyle w:val="Heading2"/>
            </w:pPr>
            <w:sdt>
              <w:sdtPr>
                <w:id w:val="-681893589"/>
                <w:placeholder>
                  <w:docPart w:val="08C7090BA4BD4D5DB4388B161ED03CEB"/>
                </w:placeholder>
                <w:temporary/>
                <w:showingPlcHdr/>
                <w15:appearance w15:val="hidden"/>
              </w:sdtPr>
              <w:sdtContent>
                <w:r w:rsidRPr="00292168">
                  <w:t>THIS ACKNOWLEDGES THAT</w:t>
                </w:r>
              </w:sdtContent>
            </w:sdt>
          </w:p>
        </w:tc>
        <w:tc>
          <w:tcPr>
            <w:tcW w:w="2878" w:type="dxa"/>
            <w:gridSpan w:val="3"/>
          </w:tcPr>
          <w:p w14:paraId="031AE908" w14:textId="77777777" w:rsidR="00975DF0" w:rsidRDefault="00975DF0"/>
        </w:tc>
      </w:tr>
      <w:tr w:rsidR="00975DF0" w14:paraId="44816DD2" w14:textId="77777777" w:rsidTr="00DA07D7">
        <w:trPr>
          <w:trHeight w:val="854"/>
        </w:trPr>
        <w:tc>
          <w:tcPr>
            <w:tcW w:w="14390" w:type="dxa"/>
            <w:gridSpan w:val="9"/>
          </w:tcPr>
          <w:p w14:paraId="24720047" w14:textId="77777777" w:rsidR="00975DF0" w:rsidRDefault="00975DF0"/>
        </w:tc>
      </w:tr>
      <w:tr w:rsidR="00975DF0" w14:paraId="66468B18" w14:textId="77777777" w:rsidTr="00292168">
        <w:tc>
          <w:tcPr>
            <w:tcW w:w="1439" w:type="dxa"/>
          </w:tcPr>
          <w:p w14:paraId="345EFCD0" w14:textId="77777777" w:rsidR="00975DF0" w:rsidRDefault="00975DF0"/>
        </w:tc>
        <w:tc>
          <w:tcPr>
            <w:tcW w:w="11512" w:type="dxa"/>
            <w:gridSpan w:val="7"/>
          </w:tcPr>
          <w:p w14:paraId="3B158424" w14:textId="77777777" w:rsidR="00975DF0" w:rsidRDefault="00975DF0" w:rsidP="00DD00C7">
            <w:pPr>
              <w:pStyle w:val="Heading1Alt"/>
            </w:pPr>
            <w:r w:rsidRPr="00CB037E">
              <w:rPr>
                <w:noProof/>
              </w:rPr>
              <w:t>Darrel Wolf</w:t>
            </w:r>
          </w:p>
        </w:tc>
        <w:tc>
          <w:tcPr>
            <w:tcW w:w="1439" w:type="dxa"/>
          </w:tcPr>
          <w:p w14:paraId="437B24FB" w14:textId="77777777" w:rsidR="00975DF0" w:rsidRDefault="00975DF0"/>
        </w:tc>
      </w:tr>
      <w:tr w:rsidR="00975DF0" w14:paraId="6524A5E0" w14:textId="77777777" w:rsidTr="00292168">
        <w:tc>
          <w:tcPr>
            <w:tcW w:w="2878" w:type="dxa"/>
            <w:gridSpan w:val="2"/>
          </w:tcPr>
          <w:p w14:paraId="3B5316B9" w14:textId="77777777" w:rsidR="00975DF0" w:rsidRDefault="00975DF0"/>
        </w:tc>
        <w:tc>
          <w:tcPr>
            <w:tcW w:w="2878" w:type="dxa"/>
            <w:gridSpan w:val="2"/>
          </w:tcPr>
          <w:p w14:paraId="7D9B8C79" w14:textId="77777777" w:rsidR="00975DF0" w:rsidRDefault="00975DF0">
            <w:r>
              <w:rPr>
                <w:noProof/>
                <w:lang w:val="en-AU" w:eastAsia="en-AU"/>
              </w:rPr>
              <mc:AlternateContent>
                <mc:Choice Requires="wps">
                  <w:drawing>
                    <wp:anchor distT="0" distB="0" distL="114300" distR="114300" simplePos="0" relativeHeight="251685888" behindDoc="1" locked="0" layoutInCell="1" allowOverlap="1" wp14:anchorId="1164100F" wp14:editId="46C8C8B2">
                      <wp:simplePos x="0" y="0"/>
                      <wp:positionH relativeFrom="column">
                        <wp:posOffset>-120650</wp:posOffset>
                      </wp:positionH>
                      <wp:positionV relativeFrom="paragraph">
                        <wp:posOffset>193040</wp:posOffset>
                      </wp:positionV>
                      <wp:extent cx="5615940" cy="220980"/>
                      <wp:effectExtent l="0" t="0" r="3810" b="7620"/>
                      <wp:wrapNone/>
                      <wp:docPr id="996727694" name="Rectangle 996727694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5615940" cy="220980"/>
                              </a:xfrm>
                              <a:prstGeom prst="rect">
                                <a:avLst/>
                              </a:prstGeom>
                              <a:gradFill flip="none" rotWithShape="1">
                                <a:gsLst>
                                  <a:gs pos="0">
                                    <a:schemeClr val="accent1"/>
                                  </a:gs>
                                  <a:gs pos="50000">
                                    <a:schemeClr val="accent3"/>
                                  </a:gs>
                                  <a:gs pos="100000">
                                    <a:schemeClr val="accent1"/>
                                  </a:gs>
                                  <a:gs pos="70000">
                                    <a:schemeClr val="accent2"/>
                                  </a:gs>
                                  <a:gs pos="30000">
                                    <a:schemeClr val="accent2"/>
                                  </a:gs>
                                </a:gsLst>
                                <a:lin ang="0" scaled="1"/>
                                <a:tileRect/>
                              </a:gradFill>
                              <a:ln w="25400" cap="flat">
                                <a:noFill/>
                                <a:prstDash val="solid"/>
                                <a:miter lim="400000"/>
                              </a:ln>
                              <a:effectLst/>
                              <a:sp3d/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none"/>
                            </wps:style>
                            <wps:bodyPr rot="0" spcFirstLastPara="1" vertOverflow="overflow" horzOverflow="overflow" vert="horz" wrap="square" lIns="38100" tIns="38100" rIns="38100" bIns="38100" numCol="1" spcCol="3810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BC09ADA" id="Rectangle 996727694" o:spid="_x0000_s1026" style="position:absolute;margin-left:-9.5pt;margin-top:15.2pt;width:442.2pt;height:17.4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" fillcolor="#c08937 [3204]" stroked="f" strokeweight="2pt">
                      <v:fill color2="#c08937 [3204]" rotate="t" angle="90" colors="0 #c08937;19661f #f6dc75;.5 #f6e29c;45875f #f6dc75;1 #c08937" focus="100%" type="gradient"/>
                      <v:stroke miterlimit="4"/>
                      <v:textbox inset="3pt,3pt,3pt,3pt"/>
                    </v:rect>
                  </w:pict>
                </mc:Fallback>
              </mc:AlternateContent>
            </w:r>
          </w:p>
        </w:tc>
        <w:tc>
          <w:tcPr>
            <w:tcW w:w="2878" w:type="dxa"/>
          </w:tcPr>
          <w:p w14:paraId="5368F2EB" w14:textId="77777777" w:rsidR="00975DF0" w:rsidRDefault="00975DF0"/>
        </w:tc>
        <w:tc>
          <w:tcPr>
            <w:tcW w:w="2878" w:type="dxa"/>
          </w:tcPr>
          <w:p w14:paraId="7C3C1009" w14:textId="77777777" w:rsidR="00975DF0" w:rsidRDefault="00975DF0"/>
        </w:tc>
        <w:tc>
          <w:tcPr>
            <w:tcW w:w="2878" w:type="dxa"/>
            <w:gridSpan w:val="3"/>
          </w:tcPr>
          <w:p w14:paraId="27403457" w14:textId="77777777" w:rsidR="00975DF0" w:rsidRDefault="00975DF0"/>
        </w:tc>
      </w:tr>
      <w:tr w:rsidR="00975DF0" w14:paraId="3D611B75" w14:textId="77777777" w:rsidTr="00EE5A14">
        <w:trPr>
          <w:trHeight w:val="342"/>
        </w:trPr>
        <w:tc>
          <w:tcPr>
            <w:tcW w:w="2878" w:type="dxa"/>
            <w:gridSpan w:val="2"/>
          </w:tcPr>
          <w:p w14:paraId="49FC6C06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73C9005D" w14:textId="77777777" w:rsidR="00975DF0" w:rsidRDefault="00975DF0" w:rsidP="00EE5A14">
            <w:pPr>
              <w:pStyle w:val="Heading2"/>
            </w:pPr>
            <w:r>
              <w:t xml:space="preserve">HAS ACHIEVED RANK </w:t>
            </w:r>
            <w:r w:rsidRPr="00CB037E">
              <w:rPr>
                <w:noProof/>
              </w:rPr>
              <w:t>2</w:t>
            </w:r>
            <w:r>
              <w:t xml:space="preserve"> ON SPORTS DAY</w:t>
            </w:r>
          </w:p>
        </w:tc>
        <w:tc>
          <w:tcPr>
            <w:tcW w:w="2878" w:type="dxa"/>
            <w:gridSpan w:val="3"/>
          </w:tcPr>
          <w:p w14:paraId="011FD5FE" w14:textId="77777777" w:rsidR="00975DF0" w:rsidRDefault="00975DF0"/>
        </w:tc>
      </w:tr>
      <w:tr w:rsidR="00975DF0" w14:paraId="7C9986F6" w14:textId="77777777" w:rsidTr="005B09BE">
        <w:trPr>
          <w:trHeight w:val="412"/>
        </w:trPr>
        <w:tc>
          <w:tcPr>
            <w:tcW w:w="2878" w:type="dxa"/>
            <w:gridSpan w:val="2"/>
          </w:tcPr>
          <w:p w14:paraId="51673B75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0060E8A6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20C9E66C" w14:textId="77777777" w:rsidR="00975DF0" w:rsidRDefault="00975DF0"/>
        </w:tc>
      </w:tr>
      <w:tr w:rsidR="00975DF0" w14:paraId="2FCEFAB3" w14:textId="77777777" w:rsidTr="005B09BE">
        <w:trPr>
          <w:trHeight w:val="582"/>
        </w:trPr>
        <w:tc>
          <w:tcPr>
            <w:tcW w:w="2878" w:type="dxa"/>
            <w:gridSpan w:val="2"/>
          </w:tcPr>
          <w:p w14:paraId="28DB8FC4" w14:textId="77777777" w:rsidR="00975DF0" w:rsidRDefault="00975DF0"/>
        </w:tc>
        <w:tc>
          <w:tcPr>
            <w:tcW w:w="8634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0A272A8C" w14:textId="77777777" w:rsidR="00975DF0" w:rsidRPr="005B09BE" w:rsidRDefault="00975DF0" w:rsidP="00EE5A14">
            <w:pPr>
              <w:pStyle w:val="Heading3"/>
            </w:pPr>
            <w:r w:rsidRPr="00CB037E">
              <w:rPr>
                <w:noProof/>
              </w:rPr>
              <w:t>Table Tennis</w:t>
            </w:r>
          </w:p>
        </w:tc>
        <w:tc>
          <w:tcPr>
            <w:tcW w:w="2878" w:type="dxa"/>
            <w:gridSpan w:val="3"/>
          </w:tcPr>
          <w:p w14:paraId="1B97F642" w14:textId="77777777" w:rsidR="00975DF0" w:rsidRDefault="00975DF0"/>
        </w:tc>
      </w:tr>
      <w:tr w:rsidR="00975DF0" w14:paraId="0587423C" w14:textId="77777777" w:rsidTr="005B09BE">
        <w:trPr>
          <w:trHeight w:val="666"/>
        </w:trPr>
        <w:tc>
          <w:tcPr>
            <w:tcW w:w="2878" w:type="dxa"/>
            <w:gridSpan w:val="2"/>
          </w:tcPr>
          <w:p w14:paraId="32746BC3" w14:textId="77777777" w:rsidR="00975DF0" w:rsidRDefault="00975DF0"/>
        </w:tc>
        <w:tc>
          <w:tcPr>
            <w:tcW w:w="8634" w:type="dxa"/>
            <w:gridSpan w:val="4"/>
            <w:tcBorders>
              <w:top w:val="single" w:sz="8" w:space="0" w:color="C08937" w:themeColor="accent1"/>
            </w:tcBorders>
            <w:vAlign w:val="center"/>
          </w:tcPr>
          <w:p w14:paraId="3756DD4D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1A749510" w14:textId="77777777" w:rsidR="00975DF0" w:rsidRDefault="00975DF0"/>
        </w:tc>
      </w:tr>
      <w:tr w:rsidR="00975DF0" w14:paraId="4C7049B7" w14:textId="77777777" w:rsidTr="005B09BE">
        <w:trPr>
          <w:trHeight w:val="666"/>
        </w:trPr>
        <w:tc>
          <w:tcPr>
            <w:tcW w:w="1439" w:type="dxa"/>
          </w:tcPr>
          <w:p w14:paraId="3104ACD9" w14:textId="77777777" w:rsidR="00975DF0" w:rsidRDefault="00975DF0"/>
        </w:tc>
        <w:tc>
          <w:tcPr>
            <w:tcW w:w="2878" w:type="dxa"/>
            <w:gridSpan w:val="2"/>
            <w:tcBorders>
              <w:bottom w:val="single" w:sz="8" w:space="0" w:color="C08937" w:themeColor="accent1"/>
            </w:tcBorders>
            <w:vAlign w:val="center"/>
          </w:tcPr>
          <w:p w14:paraId="1B67CB63" w14:textId="77777777" w:rsidR="00975DF0" w:rsidRPr="005B09BE" w:rsidRDefault="00975DF0" w:rsidP="00EE5A14">
            <w:pPr>
              <w:jc w:val="center"/>
            </w:pPr>
            <w:sdt>
              <w:sdtPr>
                <w:id w:val="-1186669952"/>
                <w:placeholder>
                  <w:docPart w:val="5EF17F2B244C4C869FD263262E21AB9D"/>
                </w:placeholder>
                <w15:appearance w15:val="hidden"/>
              </w:sdtPr>
              <w:sdtContent>
                <w:r>
                  <w:rPr>
                    <w:noProof/>
                  </w:rPr>
                  <w:t>5/7/2026</w:t>
                </w:r>
              </w:sdtContent>
            </w:sdt>
          </w:p>
        </w:tc>
        <w:tc>
          <w:tcPr>
            <w:tcW w:w="1439" w:type="dxa"/>
            <w:vAlign w:val="center"/>
          </w:tcPr>
          <w:p w14:paraId="77F26489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7195" w:type="dxa"/>
            <w:gridSpan w:val="4"/>
            <w:tcBorders>
              <w:bottom w:val="single" w:sz="8" w:space="0" w:color="C08937" w:themeColor="accent1"/>
            </w:tcBorders>
            <w:vAlign w:val="center"/>
          </w:tcPr>
          <w:p w14:paraId="2907D83A" w14:textId="77777777" w:rsidR="00975DF0" w:rsidRDefault="00975DF0" w:rsidP="00EE5A14">
            <w:pPr>
              <w:jc w:val="center"/>
            </w:pPr>
            <w:r>
              <w:t>GOPI Madam</w:t>
            </w:r>
          </w:p>
        </w:tc>
        <w:tc>
          <w:tcPr>
            <w:tcW w:w="1439" w:type="dxa"/>
          </w:tcPr>
          <w:p w14:paraId="2CFEF7AC" w14:textId="77777777" w:rsidR="00975DF0" w:rsidRDefault="00975DF0"/>
        </w:tc>
      </w:tr>
      <w:tr w:rsidR="00975DF0" w14:paraId="03078EC0" w14:textId="77777777" w:rsidTr="005B09BE">
        <w:trPr>
          <w:trHeight w:val="490"/>
        </w:trPr>
        <w:tc>
          <w:tcPr>
            <w:tcW w:w="2878" w:type="dxa"/>
            <w:gridSpan w:val="2"/>
          </w:tcPr>
          <w:p w14:paraId="0AC8CF38" w14:textId="77777777" w:rsidR="00975DF0" w:rsidRDefault="00975DF0"/>
        </w:tc>
        <w:tc>
          <w:tcPr>
            <w:tcW w:w="8634" w:type="dxa"/>
            <w:gridSpan w:val="4"/>
            <w:vAlign w:val="center"/>
          </w:tcPr>
          <w:p w14:paraId="54C253BC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3E133C92" w14:textId="77777777" w:rsidR="00975DF0" w:rsidRDefault="00975DF0"/>
        </w:tc>
      </w:tr>
      <w:tr w:rsidR="00975DF0" w14:paraId="641202AF" w14:textId="77777777" w:rsidTr="005B09BE">
        <w:trPr>
          <w:trHeight w:val="985"/>
        </w:trPr>
        <w:tc>
          <w:tcPr>
            <w:tcW w:w="2878" w:type="dxa"/>
            <w:gridSpan w:val="2"/>
          </w:tcPr>
          <w:p w14:paraId="53FC09D4" w14:textId="77777777" w:rsidR="00975DF0" w:rsidRDefault="00975DF0"/>
        </w:tc>
        <w:tc>
          <w:tcPr>
            <w:tcW w:w="2878" w:type="dxa"/>
            <w:gridSpan w:val="2"/>
            <w:vAlign w:val="center"/>
          </w:tcPr>
          <w:p w14:paraId="0711FF0F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shd w:val="clear" w:color="auto" w:fill="F2F2F2" w:themeFill="background1" w:themeFillShade="F2"/>
            <w:vAlign w:val="center"/>
          </w:tcPr>
          <w:p w14:paraId="5872A249" w14:textId="77777777" w:rsidR="00975DF0" w:rsidRPr="005B09BE" w:rsidRDefault="00975DF0" w:rsidP="00EE5A14">
            <w:pPr>
              <w:pStyle w:val="Heading2"/>
            </w:pPr>
            <w:r>
              <w:t>Darshan University</w:t>
            </w:r>
          </w:p>
        </w:tc>
        <w:tc>
          <w:tcPr>
            <w:tcW w:w="2878" w:type="dxa"/>
            <w:vAlign w:val="center"/>
          </w:tcPr>
          <w:p w14:paraId="40C8C16E" w14:textId="77777777" w:rsidR="00975DF0" w:rsidRPr="005B09BE" w:rsidRDefault="00975DF0" w:rsidP="005B09BE">
            <w:pPr>
              <w:pStyle w:val="Heading2"/>
            </w:pPr>
          </w:p>
        </w:tc>
        <w:tc>
          <w:tcPr>
            <w:tcW w:w="2878" w:type="dxa"/>
            <w:gridSpan w:val="3"/>
          </w:tcPr>
          <w:p w14:paraId="70B17CEA" w14:textId="77777777" w:rsidR="00975DF0" w:rsidRDefault="00975DF0"/>
        </w:tc>
      </w:tr>
    </w:tbl>
    <w:p w14:paraId="21FDE026" w14:textId="77777777" w:rsidR="00975DF0" w:rsidRDefault="00975DF0">
      <w:pPr>
        <w:sectPr w:rsidR="00975DF0" w:rsidSect="00975DF0">
          <w:pgSz w:w="15840" w:h="12240" w:orient="landscape" w:code="1"/>
          <w:pgMar w:top="720" w:right="720" w:bottom="720" w:left="720" w:header="288" w:footer="288" w:gutter="0"/>
          <w:pgNumType w:start="1"/>
          <w:cols w:space="708"/>
          <w:docGrid w:linePitch="360"/>
        </w:sectPr>
      </w:pPr>
    </w:p>
    <w:p w14:paraId="238CCCDA" w14:textId="77777777" w:rsidR="00975DF0" w:rsidRDefault="00975DF0"/>
    <w:sectPr w:rsidR="00975DF0" w:rsidSect="00975DF0">
      <w:type w:val="continuous"/>
      <w:pgSz w:w="15840" w:h="12240" w:orient="landscape" w:code="1"/>
      <w:pgMar w:top="720" w:right="720" w:bottom="720" w:left="720" w:header="288" w:footer="2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2D6D48" w14:textId="77777777" w:rsidR="00975DF0" w:rsidRDefault="00975DF0" w:rsidP="00E274A2">
      <w:r>
        <w:separator/>
      </w:r>
    </w:p>
  </w:endnote>
  <w:endnote w:type="continuationSeparator" w:id="0">
    <w:p w14:paraId="221B71E9" w14:textId="77777777" w:rsidR="00975DF0" w:rsidRDefault="00975DF0" w:rsidP="00E274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5F6B89" w14:textId="77777777" w:rsidR="00975DF0" w:rsidRDefault="00975DF0" w:rsidP="00E274A2">
      <w:r>
        <w:separator/>
      </w:r>
    </w:p>
  </w:footnote>
  <w:footnote w:type="continuationSeparator" w:id="0">
    <w:p w14:paraId="3B299499" w14:textId="77777777" w:rsidR="00975DF0" w:rsidRDefault="00975DF0" w:rsidP="00E274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DA8"/>
    <w:rsid w:val="000017A0"/>
    <w:rsid w:val="000A641B"/>
    <w:rsid w:val="00114D8E"/>
    <w:rsid w:val="0012521F"/>
    <w:rsid w:val="0014195E"/>
    <w:rsid w:val="00156D98"/>
    <w:rsid w:val="001E57B7"/>
    <w:rsid w:val="0025656E"/>
    <w:rsid w:val="00292168"/>
    <w:rsid w:val="00296FF3"/>
    <w:rsid w:val="00366216"/>
    <w:rsid w:val="00367180"/>
    <w:rsid w:val="003D4044"/>
    <w:rsid w:val="00404DFE"/>
    <w:rsid w:val="00452F7E"/>
    <w:rsid w:val="00481046"/>
    <w:rsid w:val="004A5DA8"/>
    <w:rsid w:val="004B3F9C"/>
    <w:rsid w:val="004F6D24"/>
    <w:rsid w:val="00520EF6"/>
    <w:rsid w:val="0059337D"/>
    <w:rsid w:val="005B09BE"/>
    <w:rsid w:val="006C60E6"/>
    <w:rsid w:val="0074596A"/>
    <w:rsid w:val="00793A50"/>
    <w:rsid w:val="007C7831"/>
    <w:rsid w:val="00975DF0"/>
    <w:rsid w:val="009D5DAA"/>
    <w:rsid w:val="00AC0554"/>
    <w:rsid w:val="00B813A3"/>
    <w:rsid w:val="00BC300C"/>
    <w:rsid w:val="00C41135"/>
    <w:rsid w:val="00C46B32"/>
    <w:rsid w:val="00CD1290"/>
    <w:rsid w:val="00DA7736"/>
    <w:rsid w:val="00DB7228"/>
    <w:rsid w:val="00DD00C7"/>
    <w:rsid w:val="00E274A2"/>
    <w:rsid w:val="00EA2CD7"/>
    <w:rsid w:val="00EE5A14"/>
    <w:rsid w:val="00F50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413632"/>
  <w15:chartTrackingRefBased/>
  <w15:docId w15:val="{8CB363CB-5D05-4FB6-84FA-6CF08AAF5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 w:uiPriority="20" w:qFormat="1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 w:unhideWhenUsed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qFormat/>
    <w:rsid w:val="00EE5A14"/>
    <w:rPr>
      <w:color w:val="000000" w:themeColor="text1"/>
    </w:rPr>
  </w:style>
  <w:style w:type="paragraph" w:styleId="Heading1">
    <w:name w:val="heading 1"/>
    <w:basedOn w:val="Normal"/>
    <w:next w:val="Normal"/>
    <w:link w:val="Heading1Char"/>
    <w:qFormat/>
    <w:rsid w:val="00114D8E"/>
    <w:pPr>
      <w:outlineLvl w:val="0"/>
    </w:pPr>
    <w:rPr>
      <w:rFonts w:asciiTheme="majorHAnsi" w:hAnsiTheme="majorHAnsi"/>
      <w:color w:val="C08937" w:themeColor="accent1"/>
      <w:sz w:val="70"/>
    </w:rPr>
  </w:style>
  <w:style w:type="paragraph" w:styleId="Heading2">
    <w:name w:val="heading 2"/>
    <w:basedOn w:val="Normal"/>
    <w:next w:val="Normal"/>
    <w:link w:val="Heading2Char"/>
    <w:uiPriority w:val="1"/>
    <w:qFormat/>
    <w:rsid w:val="00EE5A14"/>
    <w:pPr>
      <w:keepNext/>
      <w:keepLines/>
      <w:jc w:val="center"/>
      <w:outlineLvl w:val="1"/>
    </w:pPr>
    <w:rPr>
      <w:rFonts w:eastAsiaTheme="majorEastAsia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2"/>
    <w:qFormat/>
    <w:rsid w:val="00EE5A14"/>
    <w:pPr>
      <w:keepNext/>
      <w:keepLines/>
      <w:spacing w:before="40"/>
      <w:jc w:val="center"/>
      <w:outlineLvl w:val="2"/>
    </w:pPr>
    <w:rPr>
      <w:rFonts w:asciiTheme="majorHAnsi" w:eastAsiaTheme="majorEastAsia" w:hAnsiTheme="majorHAnsi" w:cstheme="majorBidi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raphicAnchor">
    <w:name w:val="Graphic Anchor"/>
    <w:basedOn w:val="Normal"/>
    <w:uiPriority w:val="4"/>
    <w:qFormat/>
    <w:rsid w:val="00292168"/>
    <w:rPr>
      <w:sz w:val="10"/>
    </w:rPr>
  </w:style>
  <w:style w:type="table" w:styleId="TableGrid">
    <w:name w:val="Table Grid"/>
    <w:basedOn w:val="TableNormal"/>
    <w:uiPriority w:val="39"/>
    <w:rsid w:val="002921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rsid w:val="00114D8E"/>
    <w:rPr>
      <w:rFonts w:asciiTheme="majorHAnsi" w:hAnsiTheme="majorHAnsi"/>
      <w:color w:val="C08937" w:themeColor="accent1"/>
      <w:sz w:val="70"/>
    </w:rPr>
  </w:style>
  <w:style w:type="character" w:customStyle="1" w:styleId="Heading2Char">
    <w:name w:val="Heading 2 Char"/>
    <w:basedOn w:val="DefaultParagraphFont"/>
    <w:link w:val="Heading2"/>
    <w:uiPriority w:val="1"/>
    <w:rsid w:val="00EE5A14"/>
    <w:rPr>
      <w:rFonts w:eastAsiaTheme="majorEastAsia" w:cstheme="majorBidi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2"/>
    <w:rsid w:val="00EE5A14"/>
    <w:rPr>
      <w:rFonts w:asciiTheme="majorHAnsi" w:eastAsiaTheme="majorEastAsia" w:hAnsiTheme="majorHAnsi" w:cstheme="majorBidi"/>
      <w:color w:val="000000" w:themeColor="text1"/>
      <w:sz w:val="28"/>
    </w:rPr>
  </w:style>
  <w:style w:type="character" w:styleId="PlaceholderText">
    <w:name w:val="Placeholder Text"/>
    <w:basedOn w:val="DefaultParagraphFont"/>
    <w:uiPriority w:val="99"/>
    <w:semiHidden/>
    <w:rsid w:val="00EE5A14"/>
    <w:rPr>
      <w:color w:val="808080"/>
    </w:rPr>
  </w:style>
  <w:style w:type="paragraph" w:styleId="Header">
    <w:name w:val="header"/>
    <w:basedOn w:val="Normal"/>
    <w:link w:val="Head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274A2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E274A2"/>
    <w:pPr>
      <w:tabs>
        <w:tab w:val="center" w:pos="4677"/>
        <w:tab w:val="right" w:pos="9355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274A2"/>
    <w:rPr>
      <w:color w:val="000000" w:themeColor="text1"/>
    </w:rPr>
  </w:style>
  <w:style w:type="paragraph" w:customStyle="1" w:styleId="Heading1Alt">
    <w:name w:val="Heading 1 Alt"/>
    <w:basedOn w:val="Heading1"/>
    <w:uiPriority w:val="3"/>
    <w:qFormat/>
    <w:rsid w:val="00DD00C7"/>
    <w:pPr>
      <w:jc w:val="center"/>
    </w:pPr>
    <w:rPr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onisha%20Samanta\AppData\Roaming\Microsoft\Templates\Formal%20award%20certific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E1E5DB9A7ED46A4A3DF3EC327E18E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61B883-D480-4187-A174-1877D44A4ABF}"/>
      </w:docPartPr>
      <w:docPartBody>
        <w:p w:rsidR="000B1D0B" w:rsidRDefault="000B1D0B" w:rsidP="000B1D0B">
          <w:pPr>
            <w:pStyle w:val="AE1E5DB9A7ED46A4A3DF3EC327E18E44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78E7041D0A3A41ED9914FC9B3B352C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349FC4-CAF2-4962-8FC2-F266C1DEF0C6}"/>
      </w:docPartPr>
      <w:docPartBody>
        <w:p w:rsidR="000B1D0B" w:rsidRDefault="000B1D0B" w:rsidP="000B1D0B">
          <w:pPr>
            <w:pStyle w:val="78E7041D0A3A41ED9914FC9B3B352C33"/>
          </w:pPr>
          <w:r w:rsidRPr="00292168">
            <w:t>THIS ACKNOWLEDGES THAT</w:t>
          </w:r>
        </w:p>
      </w:docPartBody>
    </w:docPart>
    <w:docPart>
      <w:docPartPr>
        <w:name w:val="A661D421A3E8483EB638A23DDE4AE7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54F4CD-B1F1-4618-BA9B-750925895004}"/>
      </w:docPartPr>
      <w:docPartBody>
        <w:p w:rsidR="000B1D0B" w:rsidRDefault="000B1D0B" w:rsidP="000B1D0B">
          <w:pPr>
            <w:pStyle w:val="A661D421A3E8483EB638A23DDE4AE7EF"/>
          </w:pPr>
          <w:r>
            <w:t>Month, Day, Year</w:t>
          </w:r>
        </w:p>
      </w:docPartBody>
    </w:docPart>
    <w:docPart>
      <w:docPartPr>
        <w:name w:val="A89440B2945F4CC181C4E658F9DDD5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8AC721-3947-4626-B49A-E63AECE3C8DF}"/>
      </w:docPartPr>
      <w:docPartBody>
        <w:p w:rsidR="000B1D0B" w:rsidRDefault="000B1D0B" w:rsidP="000B1D0B">
          <w:pPr>
            <w:pStyle w:val="A89440B2945F4CC181C4E658F9DDD578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A4888DB57C5947C89BDC1337BFAB0C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03B42A-D67E-49AD-A9E9-EEF25052C4D2}"/>
      </w:docPartPr>
      <w:docPartBody>
        <w:p w:rsidR="000B1D0B" w:rsidRDefault="000B1D0B" w:rsidP="000B1D0B">
          <w:pPr>
            <w:pStyle w:val="A4888DB57C5947C89BDC1337BFAB0CB7"/>
          </w:pPr>
          <w:r w:rsidRPr="00292168">
            <w:t>THIS ACKNOWLEDGES THAT</w:t>
          </w:r>
        </w:p>
      </w:docPartBody>
    </w:docPart>
    <w:docPart>
      <w:docPartPr>
        <w:name w:val="F89A23933CB949E091097816AB85F6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5504D40-390E-45AA-960B-B6E165AAB76F}"/>
      </w:docPartPr>
      <w:docPartBody>
        <w:p w:rsidR="000B1D0B" w:rsidRDefault="000B1D0B" w:rsidP="000B1D0B">
          <w:pPr>
            <w:pStyle w:val="F89A23933CB949E091097816AB85F6C3"/>
          </w:pPr>
          <w:r>
            <w:t>Month, Day, Year</w:t>
          </w:r>
        </w:p>
      </w:docPartBody>
    </w:docPart>
    <w:docPart>
      <w:docPartPr>
        <w:name w:val="90667AD1E9F242208396E41F3FFAC55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15D19C-023E-4D94-B0D0-509718FE9AA4}"/>
      </w:docPartPr>
      <w:docPartBody>
        <w:p w:rsidR="000B1D0B" w:rsidRDefault="000B1D0B" w:rsidP="000B1D0B">
          <w:pPr>
            <w:pStyle w:val="90667AD1E9F242208396E41F3FFAC55F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AE663E7AEBA34057A87CB6B4382350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33E12C-ECCA-4EA9-8154-CE451331BCDD}"/>
      </w:docPartPr>
      <w:docPartBody>
        <w:p w:rsidR="000B1D0B" w:rsidRDefault="000B1D0B" w:rsidP="000B1D0B">
          <w:pPr>
            <w:pStyle w:val="AE663E7AEBA34057A87CB6B438235038"/>
          </w:pPr>
          <w:r w:rsidRPr="00292168">
            <w:t>THIS ACKNOWLEDGES THAT</w:t>
          </w:r>
        </w:p>
      </w:docPartBody>
    </w:docPart>
    <w:docPart>
      <w:docPartPr>
        <w:name w:val="9F1EC1DD73B2430BBE83E35A69AA189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DCFD19C-5DFD-4FAD-B9A0-96D5787E3BAA}"/>
      </w:docPartPr>
      <w:docPartBody>
        <w:p w:rsidR="000B1D0B" w:rsidRDefault="000B1D0B" w:rsidP="000B1D0B">
          <w:pPr>
            <w:pStyle w:val="9F1EC1DD73B2430BBE83E35A69AA189A"/>
          </w:pPr>
          <w:r>
            <w:t>Month, Day, Year</w:t>
          </w:r>
        </w:p>
      </w:docPartBody>
    </w:docPart>
    <w:docPart>
      <w:docPartPr>
        <w:name w:val="C6A3494ADA1541F2BB513C927DDD5C8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3825C2-CF09-48E4-9056-29E0946B3760}"/>
      </w:docPartPr>
      <w:docPartBody>
        <w:p w:rsidR="000B1D0B" w:rsidRDefault="000B1D0B" w:rsidP="000B1D0B">
          <w:pPr>
            <w:pStyle w:val="C6A3494ADA1541F2BB513C927DDD5C8C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193FED0A8C28459593E0BC05F66ACC5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A7525F-F02D-4F6F-8328-F069A8914C5C}"/>
      </w:docPartPr>
      <w:docPartBody>
        <w:p w:rsidR="000B1D0B" w:rsidRDefault="000B1D0B" w:rsidP="000B1D0B">
          <w:pPr>
            <w:pStyle w:val="193FED0A8C28459593E0BC05F66ACC57"/>
          </w:pPr>
          <w:r w:rsidRPr="00292168">
            <w:t>THIS ACKNOWLEDGES THAT</w:t>
          </w:r>
        </w:p>
      </w:docPartBody>
    </w:docPart>
    <w:docPart>
      <w:docPartPr>
        <w:name w:val="465EDF4569934DDBA0F8710CBE3D0B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CB83C87-A3DB-468B-A176-134AC97EA0B7}"/>
      </w:docPartPr>
      <w:docPartBody>
        <w:p w:rsidR="000B1D0B" w:rsidRDefault="000B1D0B" w:rsidP="000B1D0B">
          <w:pPr>
            <w:pStyle w:val="465EDF4569934DDBA0F8710CBE3D0B92"/>
          </w:pPr>
          <w:r>
            <w:t>Month, Day, Year</w:t>
          </w:r>
        </w:p>
      </w:docPartBody>
    </w:docPart>
    <w:docPart>
      <w:docPartPr>
        <w:name w:val="0869C999408C4AE781257EB6DDCA75E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1A4259-E0F3-4C7F-B62B-D2F92861F65F}"/>
      </w:docPartPr>
      <w:docPartBody>
        <w:p w:rsidR="000B1D0B" w:rsidRDefault="000B1D0B" w:rsidP="000B1D0B">
          <w:pPr>
            <w:pStyle w:val="0869C999408C4AE781257EB6DDCA75E5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91BBC3C06BF246088E319CCB9A207E5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E3341C-3260-4993-8F1D-D77A1FDCA95A}"/>
      </w:docPartPr>
      <w:docPartBody>
        <w:p w:rsidR="000B1D0B" w:rsidRDefault="000B1D0B" w:rsidP="000B1D0B">
          <w:pPr>
            <w:pStyle w:val="91BBC3C06BF246088E319CCB9A207E5A"/>
          </w:pPr>
          <w:r w:rsidRPr="00292168">
            <w:t>THIS ACKNOWLEDGES THAT</w:t>
          </w:r>
        </w:p>
      </w:docPartBody>
    </w:docPart>
    <w:docPart>
      <w:docPartPr>
        <w:name w:val="CB96ACB8FDB7468ABEA0C44D963A118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94840C-4A6F-40BC-8BFF-843C6C45D79C}"/>
      </w:docPartPr>
      <w:docPartBody>
        <w:p w:rsidR="000B1D0B" w:rsidRDefault="000B1D0B" w:rsidP="000B1D0B">
          <w:pPr>
            <w:pStyle w:val="CB96ACB8FDB7468ABEA0C44D963A118B"/>
          </w:pPr>
          <w:r>
            <w:t>Month, Day, Year</w:t>
          </w:r>
        </w:p>
      </w:docPartBody>
    </w:docPart>
    <w:docPart>
      <w:docPartPr>
        <w:name w:val="3E9C55C2FA46476EA32F80015CB8DC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342CC7-B1CC-4A38-8B0D-ACEDEBA24A74}"/>
      </w:docPartPr>
      <w:docPartBody>
        <w:p w:rsidR="000B1D0B" w:rsidRDefault="000B1D0B" w:rsidP="000B1D0B">
          <w:pPr>
            <w:pStyle w:val="3E9C55C2FA46476EA32F80015CB8DC89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0DE649B96BFB492EB8E1990290D5025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BA6AC1C-3A76-481C-9AE9-07A7B000D3A2}"/>
      </w:docPartPr>
      <w:docPartBody>
        <w:p w:rsidR="000B1D0B" w:rsidRDefault="000B1D0B" w:rsidP="000B1D0B">
          <w:pPr>
            <w:pStyle w:val="0DE649B96BFB492EB8E1990290D50252"/>
          </w:pPr>
          <w:r w:rsidRPr="00292168">
            <w:t>THIS ACKNOWLEDGES THAT</w:t>
          </w:r>
        </w:p>
      </w:docPartBody>
    </w:docPart>
    <w:docPart>
      <w:docPartPr>
        <w:name w:val="7D344E9C9C3B4A7DA8C699C47928049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A72866-6C58-4837-802F-76F3D2C72206}"/>
      </w:docPartPr>
      <w:docPartBody>
        <w:p w:rsidR="000B1D0B" w:rsidRDefault="000B1D0B" w:rsidP="000B1D0B">
          <w:pPr>
            <w:pStyle w:val="7D344E9C9C3B4A7DA8C699C479280492"/>
          </w:pPr>
          <w:r>
            <w:t>Month, Day, Year</w:t>
          </w:r>
        </w:p>
      </w:docPartBody>
    </w:docPart>
    <w:docPart>
      <w:docPartPr>
        <w:name w:val="8802E6ADC1C2422996BAFF9BC9DC20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16C9950-A3C1-4345-81F4-0E6E98D1A2E4}"/>
      </w:docPartPr>
      <w:docPartBody>
        <w:p w:rsidR="000B1D0B" w:rsidRDefault="000B1D0B" w:rsidP="000B1D0B">
          <w:pPr>
            <w:pStyle w:val="8802E6ADC1C2422996BAFF9BC9DC2040"/>
          </w:pPr>
          <w:r w:rsidRPr="00366216">
            <w:t>CERTIFICATE</w:t>
          </w:r>
          <w:r w:rsidRPr="00366216">
            <w:br/>
            <w:t>of ACHIEVEMENT</w:t>
          </w:r>
        </w:p>
      </w:docPartBody>
    </w:docPart>
    <w:docPart>
      <w:docPartPr>
        <w:name w:val="08C7090BA4BD4D5DB4388B161ED03CE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5943E21-3D96-4873-9734-E82CBCD130DE}"/>
      </w:docPartPr>
      <w:docPartBody>
        <w:p w:rsidR="000B1D0B" w:rsidRDefault="000B1D0B" w:rsidP="000B1D0B">
          <w:pPr>
            <w:pStyle w:val="08C7090BA4BD4D5DB4388B161ED03CEB"/>
          </w:pPr>
          <w:r w:rsidRPr="00292168">
            <w:t>THIS ACKNOWLEDGES THAT</w:t>
          </w:r>
        </w:p>
      </w:docPartBody>
    </w:docPart>
    <w:docPart>
      <w:docPartPr>
        <w:name w:val="5EF17F2B244C4C869FD263262E21AB9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2823FC7-B71D-4806-8B8E-AC9564CA7052}"/>
      </w:docPartPr>
      <w:docPartBody>
        <w:p w:rsidR="000B1D0B" w:rsidRDefault="000B1D0B" w:rsidP="000B1D0B">
          <w:pPr>
            <w:pStyle w:val="5EF17F2B244C4C869FD263262E21AB9D"/>
          </w:pPr>
          <w:r>
            <w:t>Month, Day, Year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venir Next LT Pro">
    <w:charset w:val="00"/>
    <w:family w:val="swiss"/>
    <w:pitch w:val="variable"/>
    <w:sig w:usb0="800000EF" w:usb1="5000204A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lbaum Text Pro">
    <w:altName w:val="Calibri"/>
    <w:panose1 w:val="00000000000000000000"/>
    <w:charset w:val="00"/>
    <w:family w:val="modern"/>
    <w:notTrueType/>
    <w:pitch w:val="variable"/>
    <w:sig w:usb0="800000AF" w:usb1="5000207B" w:usb2="00000000" w:usb3="00000000" w:csb0="0000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D0B"/>
    <w:rsid w:val="000B1D0B"/>
    <w:rsid w:val="001419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E1E5DB9A7ED46A4A3DF3EC327E18E44">
    <w:name w:val="AE1E5DB9A7ED46A4A3DF3EC327E18E44"/>
    <w:rsid w:val="000B1D0B"/>
  </w:style>
  <w:style w:type="paragraph" w:customStyle="1" w:styleId="78E7041D0A3A41ED9914FC9B3B352C33">
    <w:name w:val="78E7041D0A3A41ED9914FC9B3B352C33"/>
    <w:rsid w:val="000B1D0B"/>
  </w:style>
  <w:style w:type="paragraph" w:customStyle="1" w:styleId="A661D421A3E8483EB638A23DDE4AE7EF">
    <w:name w:val="A661D421A3E8483EB638A23DDE4AE7EF"/>
    <w:rsid w:val="000B1D0B"/>
  </w:style>
  <w:style w:type="paragraph" w:customStyle="1" w:styleId="A89440B2945F4CC181C4E658F9DDD578">
    <w:name w:val="A89440B2945F4CC181C4E658F9DDD578"/>
    <w:rsid w:val="000B1D0B"/>
  </w:style>
  <w:style w:type="paragraph" w:customStyle="1" w:styleId="A4888DB57C5947C89BDC1337BFAB0CB7">
    <w:name w:val="A4888DB57C5947C89BDC1337BFAB0CB7"/>
    <w:rsid w:val="000B1D0B"/>
  </w:style>
  <w:style w:type="paragraph" w:customStyle="1" w:styleId="F89A23933CB949E091097816AB85F6C3">
    <w:name w:val="F89A23933CB949E091097816AB85F6C3"/>
    <w:rsid w:val="000B1D0B"/>
  </w:style>
  <w:style w:type="paragraph" w:customStyle="1" w:styleId="90667AD1E9F242208396E41F3FFAC55F">
    <w:name w:val="90667AD1E9F242208396E41F3FFAC55F"/>
    <w:rsid w:val="000B1D0B"/>
  </w:style>
  <w:style w:type="paragraph" w:customStyle="1" w:styleId="AE663E7AEBA34057A87CB6B438235038">
    <w:name w:val="AE663E7AEBA34057A87CB6B438235038"/>
    <w:rsid w:val="000B1D0B"/>
  </w:style>
  <w:style w:type="paragraph" w:customStyle="1" w:styleId="9F1EC1DD73B2430BBE83E35A69AA189A">
    <w:name w:val="9F1EC1DD73B2430BBE83E35A69AA189A"/>
    <w:rsid w:val="000B1D0B"/>
  </w:style>
  <w:style w:type="paragraph" w:customStyle="1" w:styleId="C6A3494ADA1541F2BB513C927DDD5C8C">
    <w:name w:val="C6A3494ADA1541F2BB513C927DDD5C8C"/>
    <w:rsid w:val="000B1D0B"/>
  </w:style>
  <w:style w:type="paragraph" w:customStyle="1" w:styleId="193FED0A8C28459593E0BC05F66ACC57">
    <w:name w:val="193FED0A8C28459593E0BC05F66ACC57"/>
    <w:rsid w:val="000B1D0B"/>
  </w:style>
  <w:style w:type="paragraph" w:customStyle="1" w:styleId="465EDF4569934DDBA0F8710CBE3D0B92">
    <w:name w:val="465EDF4569934DDBA0F8710CBE3D0B92"/>
    <w:rsid w:val="000B1D0B"/>
  </w:style>
  <w:style w:type="paragraph" w:customStyle="1" w:styleId="0869C999408C4AE781257EB6DDCA75E5">
    <w:name w:val="0869C999408C4AE781257EB6DDCA75E5"/>
    <w:rsid w:val="000B1D0B"/>
  </w:style>
  <w:style w:type="paragraph" w:customStyle="1" w:styleId="91BBC3C06BF246088E319CCB9A207E5A">
    <w:name w:val="91BBC3C06BF246088E319CCB9A207E5A"/>
    <w:rsid w:val="000B1D0B"/>
  </w:style>
  <w:style w:type="paragraph" w:customStyle="1" w:styleId="CB96ACB8FDB7468ABEA0C44D963A118B">
    <w:name w:val="CB96ACB8FDB7468ABEA0C44D963A118B"/>
    <w:rsid w:val="000B1D0B"/>
  </w:style>
  <w:style w:type="paragraph" w:customStyle="1" w:styleId="3E9C55C2FA46476EA32F80015CB8DC89">
    <w:name w:val="3E9C55C2FA46476EA32F80015CB8DC89"/>
    <w:rsid w:val="000B1D0B"/>
  </w:style>
  <w:style w:type="paragraph" w:customStyle="1" w:styleId="0DE649B96BFB492EB8E1990290D50252">
    <w:name w:val="0DE649B96BFB492EB8E1990290D50252"/>
    <w:rsid w:val="000B1D0B"/>
  </w:style>
  <w:style w:type="paragraph" w:customStyle="1" w:styleId="7D344E9C9C3B4A7DA8C699C479280492">
    <w:name w:val="7D344E9C9C3B4A7DA8C699C479280492"/>
    <w:rsid w:val="000B1D0B"/>
  </w:style>
  <w:style w:type="paragraph" w:customStyle="1" w:styleId="8802E6ADC1C2422996BAFF9BC9DC2040">
    <w:name w:val="8802E6ADC1C2422996BAFF9BC9DC2040"/>
    <w:rsid w:val="000B1D0B"/>
  </w:style>
  <w:style w:type="paragraph" w:customStyle="1" w:styleId="08C7090BA4BD4D5DB4388B161ED03CEB">
    <w:name w:val="08C7090BA4BD4D5DB4388B161ED03CEB"/>
    <w:rsid w:val="000B1D0B"/>
  </w:style>
  <w:style w:type="paragraph" w:customStyle="1" w:styleId="5EF17F2B244C4C869FD263262E21AB9D">
    <w:name w:val="5EF17F2B244C4C869FD263262E21AB9D"/>
    <w:rsid w:val="000B1D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Formal certificate">
  <a:themeElements>
    <a:clrScheme name="Certificate N1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C08937"/>
      </a:accent1>
      <a:accent2>
        <a:srgbClr val="F6DC75"/>
      </a:accent2>
      <a:accent3>
        <a:srgbClr val="F6E29C"/>
      </a:accent3>
      <a:accent4>
        <a:srgbClr val="001B48"/>
      </a:accent4>
      <a:accent5>
        <a:srgbClr val="2590AA"/>
      </a:accent5>
      <a:accent6>
        <a:srgbClr val="C3CFFF"/>
      </a:accent6>
      <a:hlink>
        <a:srgbClr val="0000FF"/>
      </a:hlink>
      <a:folHlink>
        <a:srgbClr val="FF00FF"/>
      </a:folHlink>
    </a:clrScheme>
    <a:fontScheme name="Custom 31">
      <a:majorFont>
        <a:latin typeface="Walbaum Text Pro"/>
        <a:ea typeface="Gill Sans"/>
        <a:cs typeface="Gill Sans"/>
      </a:majorFont>
      <a:minorFont>
        <a:latin typeface="Avenir Next LT Pro"/>
        <a:ea typeface="Gill Sans"/>
        <a:cs typeface="Gill Sans"/>
      </a:minorFont>
    </a:fontScheme>
    <a:fmtScheme name="Whit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38100" tIns="38100" rIns="38100" bIns="381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000" b="0" i="0" u="none" strike="noStrike" cap="none" spc="0" normalizeH="0" baseline="0">
            <a:ln>
              <a:noFill/>
            </a:ln>
            <a:solidFill>
              <a:srgbClr val="FFFFFF"/>
            </a:solidFill>
            <a:effectLst>
              <a:outerShdw blurRad="38100" dist="12700" dir="5400000" rotWithShape="0">
                <a:srgbClr val="000000">
                  <a:alpha val="50000"/>
                </a:srgbClr>
              </a:outerShdw>
            </a:effectLst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381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32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Gill San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  <a:extLst>
    <a:ext uri="{05A4C25C-085E-4340-85A3-A5531E510DB2}">
      <thm15:themeFamily xmlns:thm15="http://schemas.microsoft.com/office/thememl/2012/main" name="Formal certificate" id="{562B7304-95EA-A845-9470-9573C0EB1D24}" vid="{395B922F-B983-7948-9293-6292CF4DE6BC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tatus xmlns="71af3243-3dd4-4a8d-8c0d-dd76da1f02a5">Not started</Status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2" ma:contentTypeDescription="Create a new document." ma:contentTypeScope="" ma:versionID="42480f6609812271f56e53f2aff71704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4b48d77c16982ba2890c3fe2b4c067b2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Status" ma:index="19" nillable="true" ma:displayName="Status" ma:default="Not started" ma:format="Dropdown" ma:internalName="Status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E66DD9D-8904-4441-9070-5AD534C615E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1088A950-7433-46B9-9210-D943CC45F08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333645B-1B6C-49B8-9BFE-B1AF54E3BEC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Formal award certificate</Template>
  <TotalTime>0</TotalTime>
  <Pages>7</Pages>
  <Words>213</Words>
  <Characters>1220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1</cp:revision>
  <dcterms:created xsi:type="dcterms:W3CDTF">2026-09-07T07:59:00Z</dcterms:created>
  <dcterms:modified xsi:type="dcterms:W3CDTF">2026-09-07T07:59:00Z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