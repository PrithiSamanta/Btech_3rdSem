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5534" w14:textId="77777777" w:rsidR="00535F87" w:rsidRDefault="0036697C" w:rsidP="00262B06">
      <w:r w:rsidRPr="005E26D3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53417A83" wp14:editId="0373C444">
                <wp:simplePos x="0" y="0"/>
                <wp:positionH relativeFrom="page">
                  <wp:align>right</wp:align>
                </wp:positionH>
                <wp:positionV relativeFrom="paragraph">
                  <wp:posOffset>-517525</wp:posOffset>
                </wp:positionV>
                <wp:extent cx="7772400" cy="10058400"/>
                <wp:effectExtent l="0" t="0" r="0" b="0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F6975" id="Rectangle 3" o:spid="_x0000_s1026" alt="&quot;&quot;" style="position:absolute;margin-left:560.8pt;margin-top:-40.75pt;width:612pt;height:11in;z-index:-251648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" fillcolor="#f2f2f2 [3052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0" w:type="auto"/>
        <w:tblInd w:w="45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40"/>
        <w:gridCol w:w="1170"/>
        <w:gridCol w:w="1526"/>
        <w:gridCol w:w="1174"/>
        <w:gridCol w:w="900"/>
        <w:gridCol w:w="450"/>
        <w:gridCol w:w="1558"/>
        <w:gridCol w:w="17"/>
        <w:gridCol w:w="2925"/>
        <w:gridCol w:w="450"/>
      </w:tblGrid>
      <w:tr w:rsidR="00166F4D" w14:paraId="70FB6A5D" w14:textId="77777777" w:rsidTr="000F44F8">
        <w:tc>
          <w:tcPr>
            <w:tcW w:w="540" w:type="dxa"/>
          </w:tcPr>
          <w:p w14:paraId="049D8BBA" w14:textId="77777777" w:rsidR="00166F4D" w:rsidRDefault="00166F4D" w:rsidP="000F44F8"/>
        </w:tc>
        <w:tc>
          <w:tcPr>
            <w:tcW w:w="9720" w:type="dxa"/>
            <w:gridSpan w:val="8"/>
          </w:tcPr>
          <w:p w14:paraId="2B061E56" w14:textId="45542504" w:rsidR="00166F4D" w:rsidRDefault="00FE01F6" w:rsidP="000F44F8">
            <w:pPr>
              <w:pStyle w:val="Title"/>
            </w:pPr>
            <w:r>
              <w:t>PRITHI SAMANTA</w:t>
            </w:r>
          </w:p>
        </w:tc>
        <w:tc>
          <w:tcPr>
            <w:tcW w:w="450" w:type="dxa"/>
          </w:tcPr>
          <w:p w14:paraId="24C692D3" w14:textId="77777777" w:rsidR="00166F4D" w:rsidRDefault="00166F4D" w:rsidP="000F44F8"/>
        </w:tc>
      </w:tr>
      <w:tr w:rsidR="00166F4D" w14:paraId="45C019DF" w14:textId="77777777" w:rsidTr="00092909">
        <w:tc>
          <w:tcPr>
            <w:tcW w:w="540" w:type="dxa"/>
          </w:tcPr>
          <w:p w14:paraId="782C5716" w14:textId="77777777" w:rsidR="00166F4D" w:rsidRDefault="00166F4D" w:rsidP="000F44F8"/>
        </w:tc>
        <w:tc>
          <w:tcPr>
            <w:tcW w:w="2696" w:type="dxa"/>
            <w:gridSpan w:val="2"/>
            <w:tcBorders>
              <w:bottom w:val="single" w:sz="4" w:space="0" w:color="auto"/>
            </w:tcBorders>
          </w:tcPr>
          <w:p w14:paraId="5815D702" w14:textId="77777777" w:rsidR="00166F4D" w:rsidRDefault="00166F4D" w:rsidP="000F44F8"/>
        </w:tc>
        <w:tc>
          <w:tcPr>
            <w:tcW w:w="1174" w:type="dxa"/>
            <w:tcBorders>
              <w:bottom w:val="single" w:sz="4" w:space="0" w:color="auto"/>
            </w:tcBorders>
          </w:tcPr>
          <w:p w14:paraId="58E656D8" w14:textId="77777777" w:rsidR="00166F4D" w:rsidRDefault="00166F4D" w:rsidP="000F44F8"/>
        </w:tc>
        <w:tc>
          <w:tcPr>
            <w:tcW w:w="2908" w:type="dxa"/>
            <w:gridSpan w:val="3"/>
            <w:tcBorders>
              <w:bottom w:val="single" w:sz="4" w:space="0" w:color="auto"/>
            </w:tcBorders>
          </w:tcPr>
          <w:p w14:paraId="179E849F" w14:textId="77777777" w:rsidR="00166F4D" w:rsidRDefault="00166F4D" w:rsidP="000F44F8"/>
        </w:tc>
        <w:tc>
          <w:tcPr>
            <w:tcW w:w="2942" w:type="dxa"/>
            <w:gridSpan w:val="2"/>
            <w:tcBorders>
              <w:bottom w:val="single" w:sz="4" w:space="0" w:color="auto"/>
            </w:tcBorders>
          </w:tcPr>
          <w:p w14:paraId="37528DAC" w14:textId="77777777" w:rsidR="00166F4D" w:rsidRDefault="00166F4D" w:rsidP="000F44F8"/>
        </w:tc>
        <w:tc>
          <w:tcPr>
            <w:tcW w:w="450" w:type="dxa"/>
          </w:tcPr>
          <w:p w14:paraId="7511C504" w14:textId="77777777" w:rsidR="00166F4D" w:rsidRDefault="00166F4D" w:rsidP="000F44F8"/>
        </w:tc>
      </w:tr>
      <w:tr w:rsidR="00166F4D" w14:paraId="02F65726" w14:textId="77777777" w:rsidTr="000F44F8">
        <w:trPr>
          <w:trHeight w:val="665"/>
        </w:trPr>
        <w:tc>
          <w:tcPr>
            <w:tcW w:w="540" w:type="dxa"/>
          </w:tcPr>
          <w:p w14:paraId="75AD5DBE" w14:textId="77777777" w:rsidR="00166F4D" w:rsidRDefault="00166F4D" w:rsidP="000F44F8"/>
        </w:tc>
        <w:tc>
          <w:tcPr>
            <w:tcW w:w="9720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24B25" w14:textId="42A561FF" w:rsidR="00166F4D" w:rsidRDefault="000B57FF" w:rsidP="000F44F8">
            <w:pPr>
              <w:pStyle w:val="Subtitle"/>
            </w:pPr>
            <w:r>
              <w:t>PROGRAMMER</w:t>
            </w:r>
          </w:p>
        </w:tc>
        <w:tc>
          <w:tcPr>
            <w:tcW w:w="450" w:type="dxa"/>
          </w:tcPr>
          <w:p w14:paraId="68398D80" w14:textId="77777777" w:rsidR="00166F4D" w:rsidRDefault="00166F4D" w:rsidP="000F44F8"/>
        </w:tc>
      </w:tr>
      <w:tr w:rsidR="00166F4D" w14:paraId="64C7A356" w14:textId="77777777" w:rsidTr="00092909">
        <w:trPr>
          <w:trHeight w:val="350"/>
        </w:trPr>
        <w:tc>
          <w:tcPr>
            <w:tcW w:w="540" w:type="dxa"/>
          </w:tcPr>
          <w:p w14:paraId="3F79F2A5" w14:textId="77777777" w:rsidR="00166F4D" w:rsidRDefault="00166F4D" w:rsidP="000F44F8"/>
        </w:tc>
        <w:tc>
          <w:tcPr>
            <w:tcW w:w="2696" w:type="dxa"/>
            <w:gridSpan w:val="2"/>
            <w:tcBorders>
              <w:top w:val="single" w:sz="4" w:space="0" w:color="auto"/>
            </w:tcBorders>
          </w:tcPr>
          <w:p w14:paraId="445E735E" w14:textId="77777777" w:rsidR="00166F4D" w:rsidRDefault="00166F4D" w:rsidP="000F44F8"/>
        </w:tc>
        <w:tc>
          <w:tcPr>
            <w:tcW w:w="1174" w:type="dxa"/>
            <w:tcBorders>
              <w:top w:val="single" w:sz="4" w:space="0" w:color="auto"/>
            </w:tcBorders>
          </w:tcPr>
          <w:p w14:paraId="767CBC4E" w14:textId="77777777" w:rsidR="00166F4D" w:rsidRDefault="00166F4D" w:rsidP="000F44F8"/>
        </w:tc>
        <w:tc>
          <w:tcPr>
            <w:tcW w:w="2908" w:type="dxa"/>
            <w:gridSpan w:val="3"/>
            <w:tcBorders>
              <w:top w:val="single" w:sz="4" w:space="0" w:color="auto"/>
            </w:tcBorders>
          </w:tcPr>
          <w:p w14:paraId="2A50F067" w14:textId="77777777" w:rsidR="00166F4D" w:rsidRDefault="00166F4D" w:rsidP="000F44F8"/>
        </w:tc>
        <w:tc>
          <w:tcPr>
            <w:tcW w:w="2942" w:type="dxa"/>
            <w:gridSpan w:val="2"/>
            <w:tcBorders>
              <w:top w:val="single" w:sz="4" w:space="0" w:color="auto"/>
            </w:tcBorders>
          </w:tcPr>
          <w:p w14:paraId="7E2360D4" w14:textId="77777777" w:rsidR="00166F4D" w:rsidRDefault="00166F4D" w:rsidP="000F44F8"/>
        </w:tc>
        <w:tc>
          <w:tcPr>
            <w:tcW w:w="450" w:type="dxa"/>
          </w:tcPr>
          <w:p w14:paraId="2E4694CF" w14:textId="77777777" w:rsidR="00166F4D" w:rsidRDefault="00166F4D" w:rsidP="000F44F8"/>
        </w:tc>
      </w:tr>
      <w:tr w:rsidR="00166F4D" w14:paraId="7EC41275" w14:textId="77777777" w:rsidTr="00092909">
        <w:trPr>
          <w:trHeight w:val="251"/>
        </w:trPr>
        <w:tc>
          <w:tcPr>
            <w:tcW w:w="540" w:type="dxa"/>
          </w:tcPr>
          <w:p w14:paraId="59D207C9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69819949" w14:textId="77777777" w:rsidR="00166F4D" w:rsidRDefault="00000000" w:rsidP="000F44F8">
            <w:pPr>
              <w:pStyle w:val="Heading1"/>
            </w:pPr>
            <w:sdt>
              <w:sdtPr>
                <w:id w:val="63298779"/>
                <w:placeholder>
                  <w:docPart w:val="F437CDA138F54BC787F47BEF5628A534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CONTACT</w:t>
                </w:r>
              </w:sdtContent>
            </w:sdt>
          </w:p>
        </w:tc>
        <w:tc>
          <w:tcPr>
            <w:tcW w:w="1526" w:type="dxa"/>
          </w:tcPr>
          <w:p w14:paraId="2BE27B9C" w14:textId="77777777" w:rsidR="00166F4D" w:rsidRDefault="00166F4D" w:rsidP="000F44F8">
            <w:pPr>
              <w:pStyle w:val="Heading1"/>
            </w:pPr>
          </w:p>
        </w:tc>
        <w:tc>
          <w:tcPr>
            <w:tcW w:w="1174" w:type="dxa"/>
          </w:tcPr>
          <w:p w14:paraId="2AACCD57" w14:textId="77777777" w:rsidR="00166F4D" w:rsidRDefault="00166F4D" w:rsidP="000F44F8"/>
        </w:tc>
        <w:tc>
          <w:tcPr>
            <w:tcW w:w="900" w:type="dxa"/>
            <w:tcBorders>
              <w:bottom w:val="single" w:sz="4" w:space="0" w:color="auto"/>
            </w:tcBorders>
          </w:tcPr>
          <w:p w14:paraId="424E48E3" w14:textId="77777777" w:rsidR="00166F4D" w:rsidRDefault="00000000" w:rsidP="00166F4D">
            <w:pPr>
              <w:pStyle w:val="Heading1"/>
            </w:pPr>
            <w:sdt>
              <w:sdtPr>
                <w:id w:val="-447008296"/>
                <w:placeholder>
                  <w:docPart w:val="6D82FB83C13247E4B53BE148285BB581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PROFILE</w:t>
                </w:r>
              </w:sdtContent>
            </w:sdt>
          </w:p>
        </w:tc>
        <w:tc>
          <w:tcPr>
            <w:tcW w:w="2025" w:type="dxa"/>
            <w:gridSpan w:val="3"/>
          </w:tcPr>
          <w:p w14:paraId="504F14D7" w14:textId="77777777" w:rsidR="00166F4D" w:rsidRDefault="00166F4D" w:rsidP="00166F4D">
            <w:pPr>
              <w:pStyle w:val="Heading1"/>
            </w:pPr>
          </w:p>
        </w:tc>
        <w:tc>
          <w:tcPr>
            <w:tcW w:w="2925" w:type="dxa"/>
          </w:tcPr>
          <w:p w14:paraId="04DF56EC" w14:textId="77777777" w:rsidR="00166F4D" w:rsidRDefault="00166F4D" w:rsidP="000F44F8"/>
        </w:tc>
        <w:tc>
          <w:tcPr>
            <w:tcW w:w="450" w:type="dxa"/>
          </w:tcPr>
          <w:p w14:paraId="071654E9" w14:textId="77777777" w:rsidR="00166F4D" w:rsidRDefault="00166F4D" w:rsidP="000F44F8"/>
        </w:tc>
      </w:tr>
      <w:tr w:rsidR="00166F4D" w14:paraId="5C7ED688" w14:textId="77777777" w:rsidTr="00092909">
        <w:trPr>
          <w:trHeight w:val="3140"/>
        </w:trPr>
        <w:tc>
          <w:tcPr>
            <w:tcW w:w="540" w:type="dxa"/>
          </w:tcPr>
          <w:p w14:paraId="43050BF6" w14:textId="77777777" w:rsidR="00166F4D" w:rsidRDefault="00166F4D" w:rsidP="000F44F8"/>
        </w:tc>
        <w:tc>
          <w:tcPr>
            <w:tcW w:w="2696" w:type="dxa"/>
            <w:gridSpan w:val="2"/>
          </w:tcPr>
          <w:p w14:paraId="33A8C724" w14:textId="3A9FC769" w:rsidR="00166F4D" w:rsidRPr="002D6898" w:rsidRDefault="00FE01F6" w:rsidP="000F44F8">
            <w:pPr>
              <w:pStyle w:val="Heading2"/>
            </w:pPr>
            <w:r>
              <w:t>(+91) 9725124907</w:t>
            </w:r>
          </w:p>
          <w:p w14:paraId="6CEC83B2" w14:textId="29F19627" w:rsidR="00166F4D" w:rsidRDefault="00FE01F6" w:rsidP="000F44F8">
            <w:pPr>
              <w:pStyle w:val="Heading2"/>
            </w:pPr>
            <w:hyperlink r:id="rId11" w:history="1">
              <w:r w:rsidRPr="007670F0">
                <w:rPr>
                  <w:rStyle w:val="Hyperlink"/>
                </w:rPr>
                <w:t>samantaprithi@gmail.com</w:t>
              </w:r>
            </w:hyperlink>
          </w:p>
          <w:p w14:paraId="13FFDDE6" w14:textId="77777777" w:rsidR="00FE01F6" w:rsidRDefault="00FE01F6" w:rsidP="00FE01F6"/>
          <w:p w14:paraId="7B6628A2" w14:textId="77777777" w:rsidR="00FE01F6" w:rsidRDefault="00FE01F6" w:rsidP="00FE01F6"/>
          <w:p w14:paraId="23BF21D7" w14:textId="77777777" w:rsidR="00FE01F6" w:rsidRPr="00FE01F6" w:rsidRDefault="00FE01F6" w:rsidP="00092909"/>
          <w:p w14:paraId="74AC2929" w14:textId="272A8774" w:rsidR="00FE01F6" w:rsidRPr="00092909" w:rsidRDefault="00092909" w:rsidP="00092909">
            <w:pPr>
              <w:pBdr>
                <w:bottom w:val="single" w:sz="4" w:space="1" w:color="auto"/>
              </w:pBdr>
              <w:rPr>
                <w:b/>
                <w:bCs/>
              </w:rPr>
            </w:pPr>
            <w:r w:rsidRPr="00092909">
              <w:rPr>
                <w:b/>
                <w:bCs/>
              </w:rPr>
              <w:t>PERSONAL DETAILS</w:t>
            </w:r>
          </w:p>
          <w:p w14:paraId="01A4A521" w14:textId="5DAD51E5" w:rsidR="00092909" w:rsidRPr="00FE01F6" w:rsidRDefault="00092909" w:rsidP="00FE01F6">
            <w:r>
              <w:t>DOB: 12/5/2007</w:t>
            </w:r>
          </w:p>
          <w:p w14:paraId="59881DA2" w14:textId="5D2BAB5C" w:rsidR="00FE01F6" w:rsidRDefault="00092909" w:rsidP="00FE01F6">
            <w:r>
              <w:t>GENDER:</w:t>
            </w:r>
            <w:r w:rsidR="00BB7739">
              <w:t xml:space="preserve"> Male</w:t>
            </w:r>
          </w:p>
          <w:p w14:paraId="7A963A03" w14:textId="6F59DB36" w:rsidR="00BB7739" w:rsidRDefault="00BB7739" w:rsidP="00FE01F6">
            <w:r>
              <w:t>Nationality: Indian</w:t>
            </w:r>
          </w:p>
          <w:p w14:paraId="6088B1DC" w14:textId="653B8AF2" w:rsidR="00BB7739" w:rsidRPr="00FE01F6" w:rsidRDefault="00BB7739" w:rsidP="00FE01F6">
            <w:r>
              <w:t>Marital Status: Unmarried</w:t>
            </w:r>
          </w:p>
          <w:p w14:paraId="7B449432" w14:textId="77777777" w:rsidR="00166F4D" w:rsidRDefault="00166F4D" w:rsidP="000F44F8">
            <w:pPr>
              <w:pStyle w:val="Heading2"/>
            </w:pPr>
          </w:p>
          <w:p w14:paraId="488538C7" w14:textId="4608F777" w:rsidR="00092909" w:rsidRPr="00092909" w:rsidRDefault="00092909" w:rsidP="00092909"/>
        </w:tc>
        <w:tc>
          <w:tcPr>
            <w:tcW w:w="1174" w:type="dxa"/>
          </w:tcPr>
          <w:p w14:paraId="39E00089" w14:textId="77777777" w:rsidR="00166F4D" w:rsidRDefault="00166F4D" w:rsidP="000F44F8"/>
        </w:tc>
        <w:tc>
          <w:tcPr>
            <w:tcW w:w="5850" w:type="dxa"/>
            <w:gridSpan w:val="5"/>
          </w:tcPr>
          <w:p w14:paraId="6181643B" w14:textId="7F115603" w:rsidR="00166F4D" w:rsidRDefault="00BB7739" w:rsidP="000F44F8">
            <w:r>
              <w:t>I am a student at Darshan University currently pursuing BTech 3</w:t>
            </w:r>
            <w:r w:rsidRPr="00BB7739">
              <w:rPr>
                <w:vertAlign w:val="superscript"/>
              </w:rPr>
              <w:t>rd</w:t>
            </w:r>
            <w:r>
              <w:t xml:space="preserve"> semester. I am very enthusiastic towards programming. I am always curious about how things work and deep dive into the topic to better understand it. I am always improving</w:t>
            </w:r>
            <w:r w:rsidR="00D14E05">
              <w:t xml:space="preserve"> my programming to see a better me tomorrow. I am very interested towards learning new things.</w:t>
            </w:r>
          </w:p>
        </w:tc>
        <w:tc>
          <w:tcPr>
            <w:tcW w:w="450" w:type="dxa"/>
          </w:tcPr>
          <w:p w14:paraId="3BEF0AD1" w14:textId="77777777" w:rsidR="00166F4D" w:rsidRDefault="00166F4D" w:rsidP="000F44F8"/>
        </w:tc>
      </w:tr>
      <w:tr w:rsidR="00166F4D" w14:paraId="5415A100" w14:textId="77777777" w:rsidTr="00092909">
        <w:trPr>
          <w:trHeight w:val="423"/>
        </w:trPr>
        <w:tc>
          <w:tcPr>
            <w:tcW w:w="540" w:type="dxa"/>
          </w:tcPr>
          <w:p w14:paraId="08F8FABF" w14:textId="77777777" w:rsidR="00166F4D" w:rsidRDefault="00166F4D" w:rsidP="000F44F8"/>
        </w:tc>
        <w:tc>
          <w:tcPr>
            <w:tcW w:w="1170" w:type="dxa"/>
            <w:tcBorders>
              <w:bottom w:val="single" w:sz="4" w:space="0" w:color="auto"/>
            </w:tcBorders>
          </w:tcPr>
          <w:p w14:paraId="52B834F9" w14:textId="12559BB9" w:rsidR="00166F4D" w:rsidRDefault="00FE01F6" w:rsidP="000F44F8">
            <w:pPr>
              <w:pStyle w:val="Heading1"/>
            </w:pPr>
            <w:r>
              <w:t xml:space="preserve">technical </w:t>
            </w:r>
            <w:sdt>
              <w:sdtPr>
                <w:id w:val="259270251"/>
                <w:placeholder>
                  <w:docPart w:val="5771B2E639A340408FBAB998CF3EB68D"/>
                </w:placeholder>
                <w:temporary/>
                <w:showingPlcHdr/>
                <w15:appearance w15:val="hidden"/>
              </w:sdtPr>
              <w:sdtContent>
                <w:r w:rsidR="00166F4D" w:rsidRPr="00173B36">
                  <w:t>SKILLS</w:t>
                </w:r>
              </w:sdtContent>
            </w:sdt>
            <w:r w:rsidR="00166F4D">
              <w:t xml:space="preserve"> </w:t>
            </w:r>
          </w:p>
        </w:tc>
        <w:tc>
          <w:tcPr>
            <w:tcW w:w="1526" w:type="dxa"/>
          </w:tcPr>
          <w:p w14:paraId="7FD50826" w14:textId="77777777" w:rsidR="00166F4D" w:rsidRDefault="00166F4D" w:rsidP="000F44F8">
            <w:pPr>
              <w:pStyle w:val="Heading1"/>
            </w:pPr>
          </w:p>
        </w:tc>
        <w:tc>
          <w:tcPr>
            <w:tcW w:w="1174" w:type="dxa"/>
          </w:tcPr>
          <w:p w14:paraId="2AA695E3" w14:textId="77777777" w:rsidR="00166F4D" w:rsidRDefault="00166F4D" w:rsidP="000F44F8"/>
        </w:tc>
        <w:tc>
          <w:tcPr>
            <w:tcW w:w="1350" w:type="dxa"/>
            <w:gridSpan w:val="2"/>
            <w:tcBorders>
              <w:bottom w:val="single" w:sz="4" w:space="0" w:color="auto"/>
            </w:tcBorders>
          </w:tcPr>
          <w:p w14:paraId="53D0F783" w14:textId="318A7934" w:rsidR="00166F4D" w:rsidRDefault="00D14E05" w:rsidP="00166F4D">
            <w:pPr>
              <w:pStyle w:val="Heading1"/>
            </w:pPr>
            <w:r>
              <w:t>Projects</w:t>
            </w:r>
            <w:r w:rsidR="00166F4D">
              <w:t xml:space="preserve"> </w:t>
            </w:r>
          </w:p>
        </w:tc>
        <w:tc>
          <w:tcPr>
            <w:tcW w:w="1575" w:type="dxa"/>
            <w:gridSpan w:val="2"/>
          </w:tcPr>
          <w:p w14:paraId="12B43276" w14:textId="77777777" w:rsidR="00166F4D" w:rsidRDefault="00166F4D" w:rsidP="00166F4D">
            <w:pPr>
              <w:pStyle w:val="Heading1"/>
            </w:pPr>
          </w:p>
        </w:tc>
        <w:tc>
          <w:tcPr>
            <w:tcW w:w="2925" w:type="dxa"/>
          </w:tcPr>
          <w:p w14:paraId="2600927D" w14:textId="77777777" w:rsidR="00166F4D" w:rsidRDefault="00166F4D" w:rsidP="000F44F8"/>
        </w:tc>
        <w:tc>
          <w:tcPr>
            <w:tcW w:w="450" w:type="dxa"/>
          </w:tcPr>
          <w:p w14:paraId="7F009308" w14:textId="77777777" w:rsidR="00166F4D" w:rsidRDefault="00166F4D" w:rsidP="000F44F8"/>
        </w:tc>
      </w:tr>
      <w:tr w:rsidR="00D14E05" w14:paraId="59CD5D8D" w14:textId="77777777" w:rsidTr="00092909">
        <w:trPr>
          <w:trHeight w:val="2978"/>
        </w:trPr>
        <w:tc>
          <w:tcPr>
            <w:tcW w:w="540" w:type="dxa"/>
          </w:tcPr>
          <w:p w14:paraId="5CCE6A05" w14:textId="77777777" w:rsidR="00D14E05" w:rsidRDefault="00D14E05" w:rsidP="00D14E05"/>
        </w:tc>
        <w:tc>
          <w:tcPr>
            <w:tcW w:w="2696" w:type="dxa"/>
            <w:gridSpan w:val="2"/>
          </w:tcPr>
          <w:p w14:paraId="505B7655" w14:textId="77777777" w:rsidR="00D14E05" w:rsidRDefault="00D14E05" w:rsidP="00D14E05">
            <w:pPr>
              <w:pStyle w:val="Heading2"/>
            </w:pPr>
            <w:r>
              <w:t>Java</w:t>
            </w:r>
          </w:p>
          <w:p w14:paraId="04E9D603" w14:textId="77777777" w:rsidR="00D14E05" w:rsidRDefault="00D14E05" w:rsidP="00D14E05">
            <w:r>
              <w:t>C</w:t>
            </w:r>
          </w:p>
          <w:p w14:paraId="49D5458E" w14:textId="77777777" w:rsidR="00D14E05" w:rsidRDefault="00D14E05" w:rsidP="00D14E05">
            <w:r>
              <w:t>SQL</w:t>
            </w:r>
          </w:p>
          <w:p w14:paraId="5DD61368" w14:textId="77777777" w:rsidR="00D14E05" w:rsidRDefault="00D14E05" w:rsidP="00D14E05">
            <w:r>
              <w:t>HTML</w:t>
            </w:r>
          </w:p>
          <w:p w14:paraId="10004B9E" w14:textId="77777777" w:rsidR="00D14E05" w:rsidRDefault="00D14E05" w:rsidP="00D14E05">
            <w:r>
              <w:t>CSS</w:t>
            </w:r>
          </w:p>
          <w:p w14:paraId="088100E0" w14:textId="77777777" w:rsidR="00D14E05" w:rsidRDefault="00D14E05" w:rsidP="00D14E05">
            <w:r>
              <w:t>Bootstrap</w:t>
            </w:r>
          </w:p>
          <w:p w14:paraId="580B4A19" w14:textId="0E27DE0C" w:rsidR="00D14E05" w:rsidRDefault="00D14E05" w:rsidP="00D14E05">
            <w:r>
              <w:t>Java</w:t>
            </w:r>
            <w:r w:rsidR="00D07A11">
              <w:t>S</w:t>
            </w:r>
            <w:r>
              <w:t>cript</w:t>
            </w:r>
          </w:p>
          <w:p w14:paraId="6C47AB0F" w14:textId="5ED73C72" w:rsidR="00D14E05" w:rsidRPr="00FE01F6" w:rsidRDefault="00D14E05" w:rsidP="00D14E05"/>
        </w:tc>
        <w:tc>
          <w:tcPr>
            <w:tcW w:w="1174" w:type="dxa"/>
          </w:tcPr>
          <w:p w14:paraId="147A499A" w14:textId="77777777" w:rsidR="00D14E05" w:rsidRDefault="00D14E05" w:rsidP="00D14E05"/>
        </w:tc>
        <w:tc>
          <w:tcPr>
            <w:tcW w:w="5850" w:type="dxa"/>
            <w:gridSpan w:val="5"/>
            <w:vMerge w:val="restart"/>
          </w:tcPr>
          <w:p w14:paraId="50BE8352" w14:textId="57C895FC" w:rsidR="00D14E05" w:rsidRDefault="00D14E05" w:rsidP="00D14E05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4AFE4561" wp14:editId="16783109">
                      <wp:simplePos x="0" y="0"/>
                      <wp:positionH relativeFrom="column">
                        <wp:posOffset>377190</wp:posOffset>
                      </wp:positionH>
                      <wp:positionV relativeFrom="paragraph">
                        <wp:posOffset>179705</wp:posOffset>
                      </wp:positionV>
                      <wp:extent cx="0" cy="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26064E" w14:textId="6117563D" w:rsidR="00D14E05" w:rsidRDefault="00D14E05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FE456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9.7pt;margin-top:14.15pt;width:0;height:0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">
                      <v:textbox>
                        <w:txbxContent>
                          <w:p w14:paraId="1826064E" w14:textId="6117563D" w:rsidR="00D14E05" w:rsidRDefault="00D14E05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t>Inc</w:t>
            </w:r>
            <w:r>
              <w:t>redible India</w:t>
            </w:r>
          </w:p>
          <w:p w14:paraId="6B4610BB" w14:textId="7195DFEF" w:rsidR="00D14E05" w:rsidRDefault="00D14E05" w:rsidP="00D14E05">
            <w:r>
              <w:t>A static website made about different states of India. Especially the seven sisters.</w:t>
            </w:r>
          </w:p>
          <w:p w14:paraId="00613EA4" w14:textId="1DBCCF29" w:rsidR="00D14E05" w:rsidRPr="00D14E05" w:rsidRDefault="00D14E05" w:rsidP="00D14E05">
            <w:pPr>
              <w:rPr>
                <w:b/>
                <w:bCs/>
              </w:rPr>
            </w:pPr>
            <w:r w:rsidRPr="00D14E05">
              <w:rPr>
                <w:b/>
                <w:bCs/>
              </w:rPr>
              <w:t>HTML, CSS, BOOTSTRAP</w:t>
            </w:r>
          </w:p>
        </w:tc>
        <w:tc>
          <w:tcPr>
            <w:tcW w:w="450" w:type="dxa"/>
          </w:tcPr>
          <w:p w14:paraId="2DACD0A7" w14:textId="77777777" w:rsidR="00D14E05" w:rsidRDefault="00D14E05" w:rsidP="00D14E05"/>
        </w:tc>
      </w:tr>
      <w:tr w:rsidR="00D14E05" w14:paraId="5194BE2E" w14:textId="77777777" w:rsidTr="00092909">
        <w:trPr>
          <w:trHeight w:val="237"/>
        </w:trPr>
        <w:tc>
          <w:tcPr>
            <w:tcW w:w="540" w:type="dxa"/>
          </w:tcPr>
          <w:p w14:paraId="368ACC01" w14:textId="77777777" w:rsidR="00D14E05" w:rsidRDefault="00D14E05" w:rsidP="00D14E05"/>
        </w:tc>
        <w:tc>
          <w:tcPr>
            <w:tcW w:w="1170" w:type="dxa"/>
            <w:tcBorders>
              <w:bottom w:val="single" w:sz="4" w:space="0" w:color="auto"/>
            </w:tcBorders>
          </w:tcPr>
          <w:p w14:paraId="05C11DC8" w14:textId="77777777" w:rsidR="00D14E05" w:rsidRDefault="00D14E05" w:rsidP="00D14E05">
            <w:pPr>
              <w:pStyle w:val="Heading1"/>
            </w:pPr>
            <w:sdt>
              <w:sdtPr>
                <w:id w:val="1072317644"/>
                <w:placeholder>
                  <w:docPart w:val="DC8CAF05692C407A9495CDCEDA3F1332"/>
                </w:placeholder>
                <w:temporary/>
                <w:showingPlcHdr/>
                <w15:appearance w15:val="hidden"/>
              </w:sdtPr>
              <w:sdtContent>
                <w:r w:rsidRPr="00173B36">
                  <w:t>EDUCATION</w:t>
                </w:r>
              </w:sdtContent>
            </w:sdt>
          </w:p>
        </w:tc>
        <w:tc>
          <w:tcPr>
            <w:tcW w:w="1526" w:type="dxa"/>
          </w:tcPr>
          <w:p w14:paraId="5CA025D8" w14:textId="77777777" w:rsidR="00D14E05" w:rsidRDefault="00D14E05" w:rsidP="00D14E05">
            <w:pPr>
              <w:pStyle w:val="Heading1"/>
            </w:pPr>
          </w:p>
        </w:tc>
        <w:tc>
          <w:tcPr>
            <w:tcW w:w="1174" w:type="dxa"/>
          </w:tcPr>
          <w:p w14:paraId="06D8C569" w14:textId="77777777" w:rsidR="00D14E05" w:rsidRDefault="00D14E05" w:rsidP="00D14E05"/>
        </w:tc>
        <w:tc>
          <w:tcPr>
            <w:tcW w:w="5850" w:type="dxa"/>
            <w:gridSpan w:val="5"/>
            <w:vMerge/>
          </w:tcPr>
          <w:p w14:paraId="4519FCE0" w14:textId="77777777" w:rsidR="00D14E05" w:rsidRDefault="00D14E05" w:rsidP="00D14E05"/>
        </w:tc>
        <w:tc>
          <w:tcPr>
            <w:tcW w:w="450" w:type="dxa"/>
          </w:tcPr>
          <w:p w14:paraId="1106EBE7" w14:textId="77777777" w:rsidR="00D14E05" w:rsidRDefault="00D14E05" w:rsidP="00D14E05"/>
        </w:tc>
      </w:tr>
      <w:tr w:rsidR="00D14E05" w14:paraId="37768DFE" w14:textId="77777777" w:rsidTr="00092909">
        <w:trPr>
          <w:trHeight w:val="423"/>
        </w:trPr>
        <w:tc>
          <w:tcPr>
            <w:tcW w:w="540" w:type="dxa"/>
          </w:tcPr>
          <w:p w14:paraId="5250CC91" w14:textId="77777777" w:rsidR="00D14E05" w:rsidRDefault="00D14E05" w:rsidP="00D14E05"/>
        </w:tc>
        <w:tc>
          <w:tcPr>
            <w:tcW w:w="2696" w:type="dxa"/>
            <w:gridSpan w:val="2"/>
          </w:tcPr>
          <w:p w14:paraId="00C4B910" w14:textId="0606B291" w:rsidR="00D14E05" w:rsidRDefault="00D14E05" w:rsidP="00D14E05">
            <w:pPr>
              <w:pStyle w:val="Heading2"/>
            </w:pPr>
            <w:r>
              <w:t>Darshan University,</w:t>
            </w:r>
          </w:p>
          <w:p w14:paraId="0F26CFBD" w14:textId="6539C2D6" w:rsidR="00D14E05" w:rsidRPr="00FE01F6" w:rsidRDefault="00D14E05" w:rsidP="00D14E05">
            <w:r>
              <w:t>Rajkot</w:t>
            </w:r>
          </w:p>
          <w:p w14:paraId="15FC3AE2" w14:textId="06A24936" w:rsidR="00D14E05" w:rsidRPr="00173B36" w:rsidRDefault="00D14E05" w:rsidP="00D14E05">
            <w:pPr>
              <w:pStyle w:val="Heading3"/>
            </w:pPr>
            <w:r>
              <w:t>2025-2029</w:t>
            </w:r>
          </w:p>
          <w:p w14:paraId="086BC00E" w14:textId="4BCF0F8D" w:rsidR="00D14E05" w:rsidRPr="00173B36" w:rsidRDefault="00D14E05" w:rsidP="00D14E05">
            <w:r>
              <w:t>BTech in CSE</w:t>
            </w:r>
          </w:p>
          <w:p w14:paraId="28B390CC" w14:textId="77777777" w:rsidR="00D14E05" w:rsidRDefault="00D14E05" w:rsidP="00D14E05">
            <w:pPr>
              <w:pStyle w:val="Heading2"/>
            </w:pPr>
          </w:p>
          <w:p w14:paraId="0BC6AAAE" w14:textId="77777777" w:rsidR="00D14E05" w:rsidRPr="0036697C" w:rsidRDefault="00D14E05" w:rsidP="00D14E05"/>
          <w:p w14:paraId="2C457A8B" w14:textId="77777777" w:rsidR="00D14E05" w:rsidRDefault="00D14E05" w:rsidP="00D14E05">
            <w:pPr>
              <w:pStyle w:val="Heading1"/>
            </w:pPr>
            <w:r w:rsidRPr="00D14E05">
              <w:t>LANGUAGES KNOWN</w:t>
            </w:r>
          </w:p>
          <w:p w14:paraId="1BE7FE08" w14:textId="77777777" w:rsidR="00D14E05" w:rsidRDefault="00D14E05" w:rsidP="00D14E05">
            <w:r>
              <w:t>English</w:t>
            </w:r>
          </w:p>
          <w:p w14:paraId="7B739C44" w14:textId="77777777" w:rsidR="00D14E05" w:rsidRDefault="00D14E05" w:rsidP="00D14E05">
            <w:r>
              <w:t>Gujarati</w:t>
            </w:r>
          </w:p>
          <w:p w14:paraId="68F788A5" w14:textId="61250D33" w:rsidR="00D14E05" w:rsidRPr="00D14E05" w:rsidRDefault="00D14E05" w:rsidP="00D14E05">
            <w:r>
              <w:t>Hindi</w:t>
            </w:r>
          </w:p>
        </w:tc>
        <w:tc>
          <w:tcPr>
            <w:tcW w:w="1174" w:type="dxa"/>
          </w:tcPr>
          <w:p w14:paraId="7B420A77" w14:textId="77777777" w:rsidR="00D14E05" w:rsidRDefault="00D14E05" w:rsidP="00D14E05"/>
        </w:tc>
        <w:tc>
          <w:tcPr>
            <w:tcW w:w="5850" w:type="dxa"/>
            <w:gridSpan w:val="5"/>
            <w:vMerge/>
          </w:tcPr>
          <w:p w14:paraId="2F985FFB" w14:textId="77777777" w:rsidR="00D14E05" w:rsidRDefault="00D14E05" w:rsidP="00D14E05"/>
        </w:tc>
        <w:tc>
          <w:tcPr>
            <w:tcW w:w="450" w:type="dxa"/>
          </w:tcPr>
          <w:p w14:paraId="03A6F7A1" w14:textId="77777777" w:rsidR="00D14E05" w:rsidRDefault="00D14E05" w:rsidP="00D14E05"/>
        </w:tc>
      </w:tr>
      <w:tr w:rsidR="00D14E05" w14:paraId="51E7202D" w14:textId="77777777" w:rsidTr="00092909">
        <w:trPr>
          <w:trHeight w:val="423"/>
        </w:trPr>
        <w:tc>
          <w:tcPr>
            <w:tcW w:w="540" w:type="dxa"/>
          </w:tcPr>
          <w:p w14:paraId="48E319F4" w14:textId="77777777" w:rsidR="00D14E05" w:rsidRDefault="00D14E05" w:rsidP="00D14E05"/>
        </w:tc>
        <w:tc>
          <w:tcPr>
            <w:tcW w:w="2696" w:type="dxa"/>
            <w:gridSpan w:val="2"/>
          </w:tcPr>
          <w:p w14:paraId="4B67804E" w14:textId="77777777" w:rsidR="00D14E05" w:rsidRDefault="00D14E05" w:rsidP="00D14E05">
            <w:pPr>
              <w:pStyle w:val="Heading2"/>
            </w:pPr>
          </w:p>
        </w:tc>
        <w:tc>
          <w:tcPr>
            <w:tcW w:w="1174" w:type="dxa"/>
          </w:tcPr>
          <w:p w14:paraId="5CB201EE" w14:textId="77777777" w:rsidR="00D14E05" w:rsidRDefault="00D14E05" w:rsidP="00D14E05"/>
        </w:tc>
        <w:tc>
          <w:tcPr>
            <w:tcW w:w="5850" w:type="dxa"/>
            <w:gridSpan w:val="5"/>
          </w:tcPr>
          <w:p w14:paraId="3401003F" w14:textId="77777777" w:rsidR="00D14E05" w:rsidRDefault="00D14E05" w:rsidP="00D14E05"/>
        </w:tc>
        <w:tc>
          <w:tcPr>
            <w:tcW w:w="450" w:type="dxa"/>
          </w:tcPr>
          <w:p w14:paraId="2573433C" w14:textId="77777777" w:rsidR="00D14E05" w:rsidRDefault="00D14E05" w:rsidP="00D14E05"/>
        </w:tc>
      </w:tr>
    </w:tbl>
    <w:p w14:paraId="5A320D15" w14:textId="77777777" w:rsidR="00E41AB4" w:rsidRPr="00173B36" w:rsidRDefault="00E41AB4" w:rsidP="00262B06"/>
    <w:sectPr w:rsidR="00E41AB4" w:rsidRPr="00173B36" w:rsidSect="009C1AE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540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D36B" w14:textId="77777777" w:rsidR="004C20E1" w:rsidRDefault="004C20E1" w:rsidP="00BA3E51">
      <w:r>
        <w:separator/>
      </w:r>
    </w:p>
  </w:endnote>
  <w:endnote w:type="continuationSeparator" w:id="0">
    <w:p w14:paraId="3CD1B25F" w14:textId="77777777" w:rsidR="004C20E1" w:rsidRDefault="004C20E1" w:rsidP="00BA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1AFA7" w14:textId="77777777" w:rsidR="0014190D" w:rsidRDefault="001419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88C07" w14:textId="77777777" w:rsidR="0014190D" w:rsidRDefault="001419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AEB4" w14:textId="77777777" w:rsidR="0014190D" w:rsidRDefault="00141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F06A" w14:textId="77777777" w:rsidR="004C20E1" w:rsidRDefault="004C20E1" w:rsidP="00BA3E51">
      <w:r>
        <w:separator/>
      </w:r>
    </w:p>
  </w:footnote>
  <w:footnote w:type="continuationSeparator" w:id="0">
    <w:p w14:paraId="60C7D450" w14:textId="77777777" w:rsidR="004C20E1" w:rsidRDefault="004C20E1" w:rsidP="00BA3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800EE" w14:textId="77777777" w:rsidR="0014190D" w:rsidRDefault="001419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B833" w14:textId="77777777" w:rsidR="0014190D" w:rsidRDefault="001419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1524" w14:textId="77777777" w:rsidR="0014190D" w:rsidRDefault="001419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4D16"/>
    <w:multiLevelType w:val="multilevel"/>
    <w:tmpl w:val="C86E991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D03588"/>
    <w:multiLevelType w:val="hybridMultilevel"/>
    <w:tmpl w:val="D6FCF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DF6190"/>
    <w:multiLevelType w:val="multilevel"/>
    <w:tmpl w:val="DB10AB74"/>
    <w:styleLink w:val="CurrentList1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1149C4"/>
    <w:multiLevelType w:val="hybridMultilevel"/>
    <w:tmpl w:val="2B3CE758"/>
    <w:lvl w:ilvl="0" w:tplc="22B292C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5377A5"/>
    <w:multiLevelType w:val="hybridMultilevel"/>
    <w:tmpl w:val="ECAC0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A324C"/>
    <w:multiLevelType w:val="multilevel"/>
    <w:tmpl w:val="DB10AB74"/>
    <w:styleLink w:val="CurrentList2"/>
    <w:lvl w:ilvl="0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6C4CC0"/>
    <w:multiLevelType w:val="multilevel"/>
    <w:tmpl w:val="2B3CE758"/>
    <w:styleLink w:val="CurrentList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5E7697" w:themeColor="accent1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02210776">
    <w:abstractNumId w:val="3"/>
  </w:num>
  <w:num w:numId="2" w16cid:durableId="1347056077">
    <w:abstractNumId w:val="2"/>
  </w:num>
  <w:num w:numId="3" w16cid:durableId="1427580610">
    <w:abstractNumId w:val="5"/>
  </w:num>
  <w:num w:numId="4" w16cid:durableId="1627155122">
    <w:abstractNumId w:val="0"/>
  </w:num>
  <w:num w:numId="5" w16cid:durableId="1119883638">
    <w:abstractNumId w:val="6"/>
  </w:num>
  <w:num w:numId="6" w16cid:durableId="849952558">
    <w:abstractNumId w:val="4"/>
  </w:num>
  <w:num w:numId="7" w16cid:durableId="713892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F6"/>
    <w:rsid w:val="00021DEC"/>
    <w:rsid w:val="00041F8A"/>
    <w:rsid w:val="00045F2E"/>
    <w:rsid w:val="00055BBC"/>
    <w:rsid w:val="00072B26"/>
    <w:rsid w:val="00073BF3"/>
    <w:rsid w:val="00077FEB"/>
    <w:rsid w:val="00081B51"/>
    <w:rsid w:val="00092909"/>
    <w:rsid w:val="000A6E00"/>
    <w:rsid w:val="000B224D"/>
    <w:rsid w:val="000B57FF"/>
    <w:rsid w:val="000C7293"/>
    <w:rsid w:val="000D3891"/>
    <w:rsid w:val="000F3FE2"/>
    <w:rsid w:val="001235F6"/>
    <w:rsid w:val="001312D5"/>
    <w:rsid w:val="00140582"/>
    <w:rsid w:val="0014190D"/>
    <w:rsid w:val="00144334"/>
    <w:rsid w:val="00157DB0"/>
    <w:rsid w:val="00166F4D"/>
    <w:rsid w:val="00173B36"/>
    <w:rsid w:val="00177BCB"/>
    <w:rsid w:val="001A5160"/>
    <w:rsid w:val="001C6CEA"/>
    <w:rsid w:val="001E5794"/>
    <w:rsid w:val="001F6D5E"/>
    <w:rsid w:val="00210D3C"/>
    <w:rsid w:val="00217454"/>
    <w:rsid w:val="002204CE"/>
    <w:rsid w:val="002251C8"/>
    <w:rsid w:val="002333BC"/>
    <w:rsid w:val="0023600D"/>
    <w:rsid w:val="00241482"/>
    <w:rsid w:val="00246F0F"/>
    <w:rsid w:val="00247A85"/>
    <w:rsid w:val="00261E7B"/>
    <w:rsid w:val="00262B06"/>
    <w:rsid w:val="00293BB8"/>
    <w:rsid w:val="002954B8"/>
    <w:rsid w:val="002A4A92"/>
    <w:rsid w:val="002A6A5C"/>
    <w:rsid w:val="002B0852"/>
    <w:rsid w:val="002C0662"/>
    <w:rsid w:val="002D131D"/>
    <w:rsid w:val="002D5478"/>
    <w:rsid w:val="002E013D"/>
    <w:rsid w:val="00302AC1"/>
    <w:rsid w:val="00320ECB"/>
    <w:rsid w:val="003256CF"/>
    <w:rsid w:val="003416F8"/>
    <w:rsid w:val="003443BA"/>
    <w:rsid w:val="00344FC0"/>
    <w:rsid w:val="00361138"/>
    <w:rsid w:val="0036697C"/>
    <w:rsid w:val="00377A0D"/>
    <w:rsid w:val="00382737"/>
    <w:rsid w:val="00387FF0"/>
    <w:rsid w:val="003C7242"/>
    <w:rsid w:val="003E02DA"/>
    <w:rsid w:val="003E1692"/>
    <w:rsid w:val="003E7783"/>
    <w:rsid w:val="003F1663"/>
    <w:rsid w:val="003F4931"/>
    <w:rsid w:val="00430D9E"/>
    <w:rsid w:val="00442A0E"/>
    <w:rsid w:val="00443C70"/>
    <w:rsid w:val="004675A1"/>
    <w:rsid w:val="00471EA5"/>
    <w:rsid w:val="00472FA9"/>
    <w:rsid w:val="00476E16"/>
    <w:rsid w:val="00487798"/>
    <w:rsid w:val="00490100"/>
    <w:rsid w:val="00495E97"/>
    <w:rsid w:val="004A4C74"/>
    <w:rsid w:val="004C20E1"/>
    <w:rsid w:val="004D4E80"/>
    <w:rsid w:val="004E5226"/>
    <w:rsid w:val="004E6AB2"/>
    <w:rsid w:val="004E70E8"/>
    <w:rsid w:val="00520C5D"/>
    <w:rsid w:val="005219EA"/>
    <w:rsid w:val="00535F87"/>
    <w:rsid w:val="005566E7"/>
    <w:rsid w:val="00560C7D"/>
    <w:rsid w:val="00564622"/>
    <w:rsid w:val="00577416"/>
    <w:rsid w:val="00594E94"/>
    <w:rsid w:val="005A09D5"/>
    <w:rsid w:val="005A3E0B"/>
    <w:rsid w:val="005B3227"/>
    <w:rsid w:val="005D57E5"/>
    <w:rsid w:val="005E26D3"/>
    <w:rsid w:val="005E6EA4"/>
    <w:rsid w:val="005E77B1"/>
    <w:rsid w:val="006175E6"/>
    <w:rsid w:val="00645019"/>
    <w:rsid w:val="0067056E"/>
    <w:rsid w:val="0068094B"/>
    <w:rsid w:val="00686284"/>
    <w:rsid w:val="006959E4"/>
    <w:rsid w:val="00716542"/>
    <w:rsid w:val="007337AD"/>
    <w:rsid w:val="0073402D"/>
    <w:rsid w:val="00755988"/>
    <w:rsid w:val="00780ADA"/>
    <w:rsid w:val="00792D43"/>
    <w:rsid w:val="007B30FE"/>
    <w:rsid w:val="007B7A61"/>
    <w:rsid w:val="007E1FA8"/>
    <w:rsid w:val="007E6083"/>
    <w:rsid w:val="007F18EF"/>
    <w:rsid w:val="007F2531"/>
    <w:rsid w:val="00812951"/>
    <w:rsid w:val="00820B7B"/>
    <w:rsid w:val="00832245"/>
    <w:rsid w:val="0083727B"/>
    <w:rsid w:val="00855181"/>
    <w:rsid w:val="00882F23"/>
    <w:rsid w:val="0089047A"/>
    <w:rsid w:val="00892BB6"/>
    <w:rsid w:val="00894CAF"/>
    <w:rsid w:val="008A1020"/>
    <w:rsid w:val="008A1250"/>
    <w:rsid w:val="008A1FCF"/>
    <w:rsid w:val="008B1112"/>
    <w:rsid w:val="008C78F5"/>
    <w:rsid w:val="00914419"/>
    <w:rsid w:val="00923D8B"/>
    <w:rsid w:val="00962E61"/>
    <w:rsid w:val="0098447D"/>
    <w:rsid w:val="00984A59"/>
    <w:rsid w:val="00986331"/>
    <w:rsid w:val="009A6667"/>
    <w:rsid w:val="009A707B"/>
    <w:rsid w:val="009B2B04"/>
    <w:rsid w:val="009C1AE9"/>
    <w:rsid w:val="009C7105"/>
    <w:rsid w:val="00A122BB"/>
    <w:rsid w:val="00A37F9E"/>
    <w:rsid w:val="00A66A59"/>
    <w:rsid w:val="00A83E7B"/>
    <w:rsid w:val="00A8656F"/>
    <w:rsid w:val="00AB7FE5"/>
    <w:rsid w:val="00AC1E5A"/>
    <w:rsid w:val="00AF3B03"/>
    <w:rsid w:val="00B14E21"/>
    <w:rsid w:val="00B431B6"/>
    <w:rsid w:val="00B54AD3"/>
    <w:rsid w:val="00B62B99"/>
    <w:rsid w:val="00B643D0"/>
    <w:rsid w:val="00B71E93"/>
    <w:rsid w:val="00B82CA9"/>
    <w:rsid w:val="00B87E22"/>
    <w:rsid w:val="00B9350F"/>
    <w:rsid w:val="00BA3E51"/>
    <w:rsid w:val="00BA55AA"/>
    <w:rsid w:val="00BB1021"/>
    <w:rsid w:val="00BB3142"/>
    <w:rsid w:val="00BB7739"/>
    <w:rsid w:val="00BB7A6A"/>
    <w:rsid w:val="00BD6049"/>
    <w:rsid w:val="00C155FC"/>
    <w:rsid w:val="00C4572B"/>
    <w:rsid w:val="00C532FC"/>
    <w:rsid w:val="00C65D27"/>
    <w:rsid w:val="00C74B06"/>
    <w:rsid w:val="00C75D84"/>
    <w:rsid w:val="00C857CB"/>
    <w:rsid w:val="00CA5CD9"/>
    <w:rsid w:val="00CC25BF"/>
    <w:rsid w:val="00CC5ED4"/>
    <w:rsid w:val="00D04093"/>
    <w:rsid w:val="00D0794D"/>
    <w:rsid w:val="00D07A11"/>
    <w:rsid w:val="00D140DF"/>
    <w:rsid w:val="00D14E05"/>
    <w:rsid w:val="00D170A9"/>
    <w:rsid w:val="00D4222D"/>
    <w:rsid w:val="00D666BB"/>
    <w:rsid w:val="00D720DF"/>
    <w:rsid w:val="00D92ED4"/>
    <w:rsid w:val="00D94ABF"/>
    <w:rsid w:val="00E07B9E"/>
    <w:rsid w:val="00E20245"/>
    <w:rsid w:val="00E216D4"/>
    <w:rsid w:val="00E32A75"/>
    <w:rsid w:val="00E41AB4"/>
    <w:rsid w:val="00E41CE0"/>
    <w:rsid w:val="00E4379F"/>
    <w:rsid w:val="00E65596"/>
    <w:rsid w:val="00E67A2D"/>
    <w:rsid w:val="00E72A6A"/>
    <w:rsid w:val="00E93829"/>
    <w:rsid w:val="00EA0042"/>
    <w:rsid w:val="00EB1D1B"/>
    <w:rsid w:val="00F36875"/>
    <w:rsid w:val="00F41A04"/>
    <w:rsid w:val="00F51E3E"/>
    <w:rsid w:val="00F53B71"/>
    <w:rsid w:val="00F5786D"/>
    <w:rsid w:val="00F716E1"/>
    <w:rsid w:val="00F908C3"/>
    <w:rsid w:val="00F91753"/>
    <w:rsid w:val="00FB1F01"/>
    <w:rsid w:val="00FE01F6"/>
    <w:rsid w:val="00FE2094"/>
    <w:rsid w:val="00FF3A2B"/>
    <w:rsid w:val="00FF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9CAA4"/>
  <w15:chartTrackingRefBased/>
  <w15:docId w15:val="{3192F24F-98F5-4B75-BC1A-0365796F6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ru-RU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97C"/>
    <w:pPr>
      <w:spacing w:before="0" w:after="0" w:line="288" w:lineRule="auto"/>
    </w:pPr>
    <w:rPr>
      <w:color w:val="000000" w:themeColor="text1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A6A"/>
    <w:pPr>
      <w:keepNext/>
      <w:keepLines/>
      <w:spacing w:line="180" w:lineRule="auto"/>
      <w:outlineLvl w:val="0"/>
    </w:pPr>
    <w:rPr>
      <w:rFonts w:eastAsiaTheme="majorEastAsia" w:cs="Times New Roman (Headings CS)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6697C"/>
    <w:pPr>
      <w:keepNext/>
      <w:keepLines/>
      <w:spacing w:line="320" w:lineRule="exact"/>
      <w:outlineLvl w:val="1"/>
    </w:pPr>
    <w:rPr>
      <w:rFonts w:eastAsiaTheme="majorEastAsia" w:cs="Times New Roman (Headings CS)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6697C"/>
    <w:pPr>
      <w:keepNext/>
      <w:keepLines/>
      <w:spacing w:line="320" w:lineRule="exac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6697C"/>
    <w:rPr>
      <w:color w:val="000000" w:themeColor="text1"/>
      <w:sz w:val="20"/>
      <w:lang w:val="en-US"/>
    </w:rPr>
  </w:style>
  <w:style w:type="paragraph" w:styleId="Footer">
    <w:name w:val="footer"/>
    <w:basedOn w:val="Normal"/>
    <w:link w:val="FooterChar"/>
    <w:uiPriority w:val="99"/>
    <w:semiHidden/>
    <w:rsid w:val="00BA3E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6697C"/>
    <w:rPr>
      <w:color w:val="000000" w:themeColor="text1"/>
      <w:sz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BA3E51"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97C"/>
    <w:rPr>
      <w:rFonts w:ascii="Segoe UI" w:hAnsi="Segoe UI" w:cs="Segoe UI"/>
      <w:color w:val="000000" w:themeColor="text1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72A6A"/>
    <w:rPr>
      <w:rFonts w:eastAsiaTheme="majorEastAsia" w:cs="Times New Roman (Headings CS)"/>
      <w:b/>
      <w:caps/>
      <w:color w:val="auto"/>
      <w:sz w:val="20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697C"/>
    <w:rPr>
      <w:rFonts w:eastAsiaTheme="majorEastAsia" w:cs="Times New Roman (Headings CS)"/>
      <w:color w:val="000000" w:themeColor="text1"/>
      <w:sz w:val="20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697C"/>
    <w:rPr>
      <w:rFonts w:asciiTheme="majorHAnsi" w:eastAsiaTheme="majorEastAsia" w:hAnsiTheme="majorHAnsi" w:cstheme="majorBidi"/>
      <w:b/>
      <w:color w:val="000000" w:themeColor="text1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0F3FE2"/>
    <w:rPr>
      <w:color w:val="605E5C"/>
      <w:shd w:val="clear" w:color="auto" w:fill="E1DFDD"/>
    </w:rPr>
  </w:style>
  <w:style w:type="paragraph" w:styleId="NoSpacing">
    <w:name w:val="No Spacing"/>
    <w:uiPriority w:val="12"/>
    <w:semiHidden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="320" w:lineRule="exact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leChar"/>
    <w:uiPriority w:val="10"/>
    <w:qFormat/>
    <w:rsid w:val="0036697C"/>
    <w:pPr>
      <w:spacing w:before="120" w:line="180" w:lineRule="auto"/>
      <w:jc w:val="center"/>
    </w:pPr>
    <w:rPr>
      <w:rFonts w:asciiTheme="majorHAnsi" w:eastAsiaTheme="majorEastAsia" w:hAnsiTheme="majorHAnsi" w:cs="Times New Roman (Headings CS)"/>
      <w:caps/>
      <w:spacing w:val="90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97C"/>
    <w:rPr>
      <w:rFonts w:asciiTheme="majorHAnsi" w:eastAsiaTheme="majorEastAsia" w:hAnsiTheme="majorHAnsi" w:cs="Times New Roman (Headings CS)"/>
      <w:caps/>
      <w:color w:val="000000" w:themeColor="text1"/>
      <w:spacing w:val="90"/>
      <w:kern w:val="28"/>
      <w:sz w:val="60"/>
      <w:szCs w:val="5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97C"/>
    <w:pPr>
      <w:numPr>
        <w:ilvl w:val="1"/>
      </w:numPr>
      <w:spacing w:line="180" w:lineRule="auto"/>
      <w:jc w:val="center"/>
    </w:pPr>
    <w:rPr>
      <w:rFonts w:asciiTheme="majorHAnsi" w:eastAsiaTheme="minorEastAsia" w:hAnsiTheme="majorHAnsi" w:cs="Times New Roman (Body CS)"/>
      <w:caps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6697C"/>
    <w:rPr>
      <w:rFonts w:asciiTheme="majorHAnsi" w:eastAsiaTheme="minorEastAsia" w:hAnsiTheme="majorHAnsi" w:cs="Times New Roman (Body CS)"/>
      <w:caps/>
      <w:color w:val="000000" w:themeColor="text1"/>
      <w:sz w:val="24"/>
      <w:lang w:val="en-US"/>
    </w:rPr>
  </w:style>
  <w:style w:type="numbering" w:customStyle="1" w:styleId="CurrentList1">
    <w:name w:val="Current List1"/>
    <w:uiPriority w:val="99"/>
    <w:rsid w:val="00490100"/>
    <w:pPr>
      <w:numPr>
        <w:numId w:val="2"/>
      </w:numPr>
    </w:pPr>
  </w:style>
  <w:style w:type="numbering" w:customStyle="1" w:styleId="CurrentList2">
    <w:name w:val="Current List2"/>
    <w:uiPriority w:val="99"/>
    <w:rsid w:val="00832245"/>
    <w:pPr>
      <w:numPr>
        <w:numId w:val="3"/>
      </w:numPr>
    </w:pPr>
  </w:style>
  <w:style w:type="numbering" w:customStyle="1" w:styleId="CurrentList3">
    <w:name w:val="Current List3"/>
    <w:uiPriority w:val="99"/>
    <w:rsid w:val="00832245"/>
    <w:pPr>
      <w:numPr>
        <w:numId w:val="4"/>
      </w:numPr>
    </w:pPr>
  </w:style>
  <w:style w:type="numbering" w:customStyle="1" w:styleId="CurrentList4">
    <w:name w:val="Current List4"/>
    <w:uiPriority w:val="99"/>
    <w:rsid w:val="00520C5D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FE0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amantaprithi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sha%20Samanta\AppData\Roaming\Microsoft\Templates\Social%20media%20marke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37CDA138F54BC787F47BEF5628A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E7D6DB-AD9F-421D-9476-9257A6D9264F}"/>
      </w:docPartPr>
      <w:docPartBody>
        <w:p w:rsidR="00000000" w:rsidRDefault="00000000">
          <w:pPr>
            <w:pStyle w:val="F437CDA138F54BC787F47BEF5628A534"/>
          </w:pPr>
          <w:r w:rsidRPr="00173B36">
            <w:t>CONTACT</w:t>
          </w:r>
        </w:p>
      </w:docPartBody>
    </w:docPart>
    <w:docPart>
      <w:docPartPr>
        <w:name w:val="6D82FB83C13247E4B53BE148285BB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CFC1A7-1004-47B7-9C55-6DD747AF8935}"/>
      </w:docPartPr>
      <w:docPartBody>
        <w:p w:rsidR="00000000" w:rsidRDefault="00000000">
          <w:pPr>
            <w:pStyle w:val="6D82FB83C13247E4B53BE148285BB581"/>
          </w:pPr>
          <w:r w:rsidRPr="00173B36">
            <w:t>PROFILE</w:t>
          </w:r>
        </w:p>
      </w:docPartBody>
    </w:docPart>
    <w:docPart>
      <w:docPartPr>
        <w:name w:val="5771B2E639A340408FBAB998CF3EB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85965-0A5E-4776-955B-A4409F52DE8E}"/>
      </w:docPartPr>
      <w:docPartBody>
        <w:p w:rsidR="00000000" w:rsidRDefault="00000000">
          <w:pPr>
            <w:pStyle w:val="5771B2E639A340408FBAB998CF3EB68D"/>
          </w:pPr>
          <w:r w:rsidRPr="00173B36">
            <w:t>SKILLS</w:t>
          </w:r>
        </w:p>
      </w:docPartBody>
    </w:docPart>
    <w:docPart>
      <w:docPartPr>
        <w:name w:val="DC8CAF05692C407A9495CDCEDA3F1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FBA205-6C6F-4257-9386-0D7B9111F920}"/>
      </w:docPartPr>
      <w:docPartBody>
        <w:p w:rsidR="00000000" w:rsidRDefault="007C38BE" w:rsidP="007C38BE">
          <w:pPr>
            <w:pStyle w:val="DC8CAF05692C407A9495CDCEDA3F1332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BE"/>
    <w:rsid w:val="007C38BE"/>
    <w:rsid w:val="00C65D27"/>
    <w:rsid w:val="00DA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A88751048A4D04814A7BC68CE4C6EC">
    <w:name w:val="14A88751048A4D04814A7BC68CE4C6EC"/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:lang w:val="en-US" w:eastAsia="en-US"/>
      <w14:ligatures w14:val="none"/>
    </w:rPr>
  </w:style>
  <w:style w:type="paragraph" w:customStyle="1" w:styleId="CA5B22A3920E40D49183C7CEE43A71A0">
    <w:name w:val="CA5B22A3920E40D49183C7CEE43A71A0"/>
  </w:style>
  <w:style w:type="paragraph" w:customStyle="1" w:styleId="F437CDA138F54BC787F47BEF5628A534">
    <w:name w:val="F437CDA138F54BC787F47BEF5628A534"/>
  </w:style>
  <w:style w:type="paragraph" w:customStyle="1" w:styleId="6D82FB83C13247E4B53BE148285BB581">
    <w:name w:val="6D82FB83C13247E4B53BE148285BB581"/>
  </w:style>
  <w:style w:type="paragraph" w:customStyle="1" w:styleId="8F18D5D1927349EC97ADCEAE0DE52963">
    <w:name w:val="8F18D5D1927349EC97ADCEAE0DE52963"/>
  </w:style>
  <w:style w:type="paragraph" w:customStyle="1" w:styleId="E6EC9C807266488E9D0DAB76C88F4E26">
    <w:name w:val="E6EC9C807266488E9D0DAB76C88F4E26"/>
  </w:style>
  <w:style w:type="paragraph" w:customStyle="1" w:styleId="7BADFECE04664E0ABB7FD4C3D401C8F1">
    <w:name w:val="7BADFECE04664E0ABB7FD4C3D401C8F1"/>
  </w:style>
  <w:style w:type="paragraph" w:customStyle="1" w:styleId="F77C34BC72054608A8F05392CED309CB">
    <w:name w:val="F77C34BC72054608A8F05392CED309CB"/>
  </w:style>
  <w:style w:type="paragraph" w:customStyle="1" w:styleId="5771B2E639A340408FBAB998CF3EB68D">
    <w:name w:val="5771B2E639A340408FBAB998CF3EB68D"/>
  </w:style>
  <w:style w:type="paragraph" w:customStyle="1" w:styleId="35F4D5EA2C2F4903B0A28F463481913C">
    <w:name w:val="35F4D5EA2C2F4903B0A28F463481913C"/>
  </w:style>
  <w:style w:type="paragraph" w:customStyle="1" w:styleId="7D9C8E35CA3647BA832331486426C34B">
    <w:name w:val="7D9C8E35CA3647BA832331486426C34B"/>
  </w:style>
  <w:style w:type="paragraph" w:customStyle="1" w:styleId="D1361F055F9D412CB302D2EDC9177BB0">
    <w:name w:val="D1361F055F9D412CB302D2EDC9177BB0"/>
  </w:style>
  <w:style w:type="paragraph" w:customStyle="1" w:styleId="50B6101F79EA4BB796B538625B0641A1">
    <w:name w:val="50B6101F79EA4BB796B538625B0641A1"/>
  </w:style>
  <w:style w:type="paragraph" w:customStyle="1" w:styleId="C35A219AFA1648F2B33A88954413D1AE">
    <w:name w:val="C35A219AFA1648F2B33A88954413D1AE"/>
  </w:style>
  <w:style w:type="paragraph" w:customStyle="1" w:styleId="B5765B392E834172AB0890C65BB278CE">
    <w:name w:val="B5765B392E834172AB0890C65BB278CE"/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="Times New Roman (Headings CS)"/>
      <w:color w:val="000000" w:themeColor="text1"/>
      <w:kern w:val="0"/>
      <w:sz w:val="20"/>
      <w:szCs w:val="26"/>
      <w:lang w:val="en-US" w:eastAsia="en-US"/>
      <w14:ligatures w14:val="none"/>
    </w:rPr>
  </w:style>
  <w:style w:type="paragraph" w:customStyle="1" w:styleId="6F83D222D63A4185A125BB00B7CA0496">
    <w:name w:val="6F83D222D63A4185A125BB00B7CA0496"/>
  </w:style>
  <w:style w:type="paragraph" w:customStyle="1" w:styleId="57CC7EC1648047CFB4FB4B4BABA79E3C">
    <w:name w:val="57CC7EC1648047CFB4FB4B4BABA79E3C"/>
  </w:style>
  <w:style w:type="paragraph" w:customStyle="1" w:styleId="66B303C5319B4F9394E46E36012E0670">
    <w:name w:val="66B303C5319B4F9394E46E36012E0670"/>
  </w:style>
  <w:style w:type="paragraph" w:customStyle="1" w:styleId="31838F77B5A1403FA8C5428EE8A1BB93">
    <w:name w:val="31838F77B5A1403FA8C5428EE8A1BB93"/>
  </w:style>
  <w:style w:type="paragraph" w:customStyle="1" w:styleId="FE06051F5DA84DEF839C0CBB32DADB2B">
    <w:name w:val="FE06051F5DA84DEF839C0CBB32DADB2B"/>
  </w:style>
  <w:style w:type="paragraph" w:customStyle="1" w:styleId="AA20083D0B334D5B8DBA1EC70376B602">
    <w:name w:val="AA20083D0B334D5B8DBA1EC70376B602"/>
  </w:style>
  <w:style w:type="paragraph" w:customStyle="1" w:styleId="327A90B8579646089660A707C20CA4EE">
    <w:name w:val="327A90B8579646089660A707C20CA4EE"/>
  </w:style>
  <w:style w:type="paragraph" w:customStyle="1" w:styleId="413519FCEC5246A39A9797DA8DE08BF7">
    <w:name w:val="413519FCEC5246A39A9797DA8DE08BF7"/>
  </w:style>
  <w:style w:type="paragraph" w:customStyle="1" w:styleId="CF3A192F21A447438CBA02D34F46CD6C">
    <w:name w:val="CF3A192F21A447438CBA02D34F46CD6C"/>
  </w:style>
  <w:style w:type="paragraph" w:customStyle="1" w:styleId="C2C4E5FA7C2F4A1A8E6343197E054576">
    <w:name w:val="C2C4E5FA7C2F4A1A8E6343197E054576"/>
  </w:style>
  <w:style w:type="paragraph" w:customStyle="1" w:styleId="9D10EA16DF6D42679E36EC6367322699">
    <w:name w:val="9D10EA16DF6D42679E36EC6367322699"/>
  </w:style>
  <w:style w:type="paragraph" w:customStyle="1" w:styleId="0E6D7935A59F417F973086F9E8FDF020">
    <w:name w:val="0E6D7935A59F417F973086F9E8FDF020"/>
  </w:style>
  <w:style w:type="paragraph" w:customStyle="1" w:styleId="0F08122B6EF847EEA68C5F2606EC0CB7">
    <w:name w:val="0F08122B6EF847EEA68C5F2606EC0CB7"/>
  </w:style>
  <w:style w:type="paragraph" w:customStyle="1" w:styleId="3E703F2A16CC4FA7A72B87366B00E699">
    <w:name w:val="3E703F2A16CC4FA7A72B87366B00E699"/>
  </w:style>
  <w:style w:type="paragraph" w:customStyle="1" w:styleId="9EBA742AD1664EFD9B25682305345C1D">
    <w:name w:val="9EBA742AD1664EFD9B25682305345C1D"/>
  </w:style>
  <w:style w:type="paragraph" w:customStyle="1" w:styleId="14ABB86A6A95456AA4E45A5E67DDB953">
    <w:name w:val="14ABB86A6A95456AA4E45A5E67DDB953"/>
  </w:style>
  <w:style w:type="paragraph" w:customStyle="1" w:styleId="00CBCF89F8714B55BE50F277E5398BC8">
    <w:name w:val="00CBCF89F8714B55BE50F277E5398BC8"/>
  </w:style>
  <w:style w:type="paragraph" w:customStyle="1" w:styleId="A6CB3D51846141639A0DDB61879CFB50">
    <w:name w:val="A6CB3D51846141639A0DDB61879CFB50"/>
    <w:rsid w:val="007C38BE"/>
  </w:style>
  <w:style w:type="paragraph" w:customStyle="1" w:styleId="CBED03E2370C4CDD93DE0C868EE06A11">
    <w:name w:val="CBED03E2370C4CDD93DE0C868EE06A11"/>
    <w:rsid w:val="007C38BE"/>
  </w:style>
  <w:style w:type="paragraph" w:customStyle="1" w:styleId="500A607B18EE47C59FD0EBA27DB7EE13">
    <w:name w:val="500A607B18EE47C59FD0EBA27DB7EE13"/>
    <w:rsid w:val="007C38BE"/>
  </w:style>
  <w:style w:type="paragraph" w:customStyle="1" w:styleId="EA6E2F339C294F0DBBF73B481E00F66D">
    <w:name w:val="EA6E2F339C294F0DBBF73B481E00F66D"/>
    <w:rsid w:val="007C38BE"/>
  </w:style>
  <w:style w:type="paragraph" w:customStyle="1" w:styleId="0D693369A6464AB2B93141482EF0EEC3">
    <w:name w:val="0D693369A6464AB2B93141482EF0EEC3"/>
    <w:rsid w:val="007C38BE"/>
  </w:style>
  <w:style w:type="paragraph" w:customStyle="1" w:styleId="EB34E248EAB94CDF9AA255C34E44EEC8">
    <w:name w:val="EB34E248EAB94CDF9AA255C34E44EEC8"/>
    <w:rsid w:val="007C38BE"/>
  </w:style>
  <w:style w:type="paragraph" w:customStyle="1" w:styleId="568560B7CFA0466D9D22A4295ABD1677">
    <w:name w:val="568560B7CFA0466D9D22A4295ABD1677"/>
    <w:rsid w:val="007C38BE"/>
  </w:style>
  <w:style w:type="paragraph" w:customStyle="1" w:styleId="59BC693E2DC94F8BB1A6CAF3C3472E94">
    <w:name w:val="59BC693E2DC94F8BB1A6CAF3C3472E94"/>
    <w:rsid w:val="007C38BE"/>
  </w:style>
  <w:style w:type="paragraph" w:customStyle="1" w:styleId="43F40655C6BB4572A1037C4D44235A8D">
    <w:name w:val="43F40655C6BB4572A1037C4D44235A8D"/>
    <w:rsid w:val="007C38BE"/>
  </w:style>
  <w:style w:type="paragraph" w:customStyle="1" w:styleId="2CC8023B5AC3407E8BF26A8F43D59423">
    <w:name w:val="2CC8023B5AC3407E8BF26A8F43D59423"/>
    <w:rsid w:val="007C38BE"/>
  </w:style>
  <w:style w:type="paragraph" w:customStyle="1" w:styleId="BAB4C45D786A44909045686981AD461F">
    <w:name w:val="BAB4C45D786A44909045686981AD461F"/>
    <w:rsid w:val="007C38BE"/>
  </w:style>
  <w:style w:type="paragraph" w:customStyle="1" w:styleId="90AA9BA6C0F34FF3A70E0FE986CB5288">
    <w:name w:val="90AA9BA6C0F34FF3A70E0FE986CB5288"/>
    <w:rsid w:val="007C38BE"/>
  </w:style>
  <w:style w:type="paragraph" w:customStyle="1" w:styleId="C78D8600FE444372B3E33029F05409FC">
    <w:name w:val="C78D8600FE444372B3E33029F05409FC"/>
    <w:rsid w:val="007C38BE"/>
  </w:style>
  <w:style w:type="paragraph" w:customStyle="1" w:styleId="F15D991F3338428C98F0D54C2A3F6CF3">
    <w:name w:val="F15D991F3338428C98F0D54C2A3F6CF3"/>
    <w:rsid w:val="007C38BE"/>
  </w:style>
  <w:style w:type="paragraph" w:customStyle="1" w:styleId="064C08DA06584B81A05CF49A4B9483B8">
    <w:name w:val="064C08DA06584B81A05CF49A4B9483B8"/>
    <w:rsid w:val="007C38BE"/>
  </w:style>
  <w:style w:type="paragraph" w:customStyle="1" w:styleId="A06A87C9413048B8B7E96C3E94D0744F">
    <w:name w:val="A06A87C9413048B8B7E96C3E94D0744F"/>
    <w:rsid w:val="007C38BE"/>
  </w:style>
  <w:style w:type="paragraph" w:customStyle="1" w:styleId="EF2F47EE33EF48E09F56312540EFC58F">
    <w:name w:val="EF2F47EE33EF48E09F56312540EFC58F"/>
    <w:rsid w:val="007C38BE"/>
  </w:style>
  <w:style w:type="paragraph" w:customStyle="1" w:styleId="F23945924BC74D5EBDF7F3F7EEB0636D">
    <w:name w:val="F23945924BC74D5EBDF7F3F7EEB0636D"/>
    <w:rsid w:val="007C38BE"/>
  </w:style>
  <w:style w:type="paragraph" w:customStyle="1" w:styleId="1E16B9FA552C427AAC593FA07ECA8404">
    <w:name w:val="1E16B9FA552C427AAC593FA07ECA8404"/>
    <w:rsid w:val="007C38BE"/>
  </w:style>
  <w:style w:type="paragraph" w:customStyle="1" w:styleId="C93D072F733C432A98EF063BFFCB5AC5">
    <w:name w:val="C93D072F733C432A98EF063BFFCB5AC5"/>
    <w:rsid w:val="007C38BE"/>
  </w:style>
  <w:style w:type="paragraph" w:customStyle="1" w:styleId="046663ABBC434E63A82F52001E84DA4E">
    <w:name w:val="046663ABBC434E63A82F52001E84DA4E"/>
    <w:rsid w:val="007C38BE"/>
  </w:style>
  <w:style w:type="paragraph" w:customStyle="1" w:styleId="1C564A4A76F042409BC02BCFE5693FFF">
    <w:name w:val="1C564A4A76F042409BC02BCFE5693FFF"/>
    <w:rsid w:val="007C38BE"/>
  </w:style>
  <w:style w:type="paragraph" w:customStyle="1" w:styleId="B3469F6286564DA3BA70BCAACE4565DD">
    <w:name w:val="B3469F6286564DA3BA70BCAACE4565DD"/>
    <w:rsid w:val="007C38BE"/>
  </w:style>
  <w:style w:type="paragraph" w:customStyle="1" w:styleId="848A7726C7734215A50F4F2494972C78">
    <w:name w:val="848A7726C7734215A50F4F2494972C78"/>
    <w:rsid w:val="007C38BE"/>
  </w:style>
  <w:style w:type="paragraph" w:customStyle="1" w:styleId="F7D84088B5A24A629EACD3E167395E08">
    <w:name w:val="F7D84088B5A24A629EACD3E167395E08"/>
    <w:rsid w:val="007C38BE"/>
  </w:style>
  <w:style w:type="paragraph" w:customStyle="1" w:styleId="9E91FE2347D24EDC90AA93120E26D1C4">
    <w:name w:val="9E91FE2347D24EDC90AA93120E26D1C4"/>
    <w:rsid w:val="007C38BE"/>
  </w:style>
  <w:style w:type="paragraph" w:customStyle="1" w:styleId="1E1DDC0099D34694BA4511884AFCAC66">
    <w:name w:val="1E1DDC0099D34694BA4511884AFCAC66"/>
    <w:rsid w:val="007C38BE"/>
  </w:style>
  <w:style w:type="paragraph" w:customStyle="1" w:styleId="D44268BA576D4A0791765C6139BF1953">
    <w:name w:val="D44268BA576D4A0791765C6139BF1953"/>
    <w:rsid w:val="007C38BE"/>
  </w:style>
  <w:style w:type="paragraph" w:customStyle="1" w:styleId="A0F3BFCD06B041E88A2C87FAFACBCEE0">
    <w:name w:val="A0F3BFCD06B041E88A2C87FAFACBCEE0"/>
    <w:rsid w:val="007C38BE"/>
  </w:style>
  <w:style w:type="paragraph" w:customStyle="1" w:styleId="93C70049B906464FABF8DD9CDF85807C">
    <w:name w:val="93C70049B906464FABF8DD9CDF85807C"/>
    <w:rsid w:val="007C38BE"/>
  </w:style>
  <w:style w:type="paragraph" w:customStyle="1" w:styleId="E54E368BD5374FE5ACAE53511E5B025F">
    <w:name w:val="E54E368BD5374FE5ACAE53511E5B025F"/>
    <w:rsid w:val="007C38BE"/>
  </w:style>
  <w:style w:type="paragraph" w:customStyle="1" w:styleId="DC8CAF05692C407A9495CDCEDA3F1332">
    <w:name w:val="DC8CAF05692C407A9495CDCEDA3F1332"/>
    <w:rsid w:val="007C38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</Template>
  <TotalTime>33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Samanta</dc:creator>
  <cp:keywords/>
  <dc:description/>
  <cp:lastModifiedBy>Monisha Samanta</cp:lastModifiedBy>
  <cp:revision>3</cp:revision>
  <dcterms:created xsi:type="dcterms:W3CDTF">2026-07-13T01:56:00Z</dcterms:created>
  <dcterms:modified xsi:type="dcterms:W3CDTF">2026-07-13T02:29:00Z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